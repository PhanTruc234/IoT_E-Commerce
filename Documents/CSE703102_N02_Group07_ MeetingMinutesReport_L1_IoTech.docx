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842E" w14:textId="77777777" w:rsidR="004266D5" w:rsidRPr="008922D8" w:rsidRDefault="004266D5">
      <w:pPr>
        <w:rPr>
          <w:rFonts w:ascii="Times New Roman" w:hAnsi="Times New Roman"/>
          <w:sz w:val="26"/>
          <w:szCs w:val="26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8922D8" w14:paraId="562E2828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7D978DD5" w14:textId="77777777" w:rsidR="004266D5" w:rsidRPr="008922D8" w:rsidRDefault="009C2AE3">
            <w:pPr>
              <w:pStyle w:val="Heading4"/>
              <w:rPr>
                <w:rFonts w:ascii="Times New Roman" w:hAnsi="Times New Roman"/>
                <w:i w:val="0"/>
                <w:sz w:val="26"/>
                <w:szCs w:val="26"/>
              </w:rPr>
            </w:pPr>
            <w:r w:rsidRPr="008922D8">
              <w:rPr>
                <w:rFonts w:ascii="Times New Roman" w:hAnsi="Times New Roman"/>
                <w:b/>
                <w:i w:val="0"/>
                <w:sz w:val="26"/>
                <w:szCs w:val="26"/>
              </w:rPr>
              <w:t>Tên</w:t>
            </w:r>
            <w:r w:rsidRPr="008922D8">
              <w:rPr>
                <w:rFonts w:ascii="Times New Roman" w:hAnsi="Times New Roman"/>
                <w:b/>
                <w:i w:val="0"/>
                <w:sz w:val="26"/>
                <w:szCs w:val="26"/>
                <w:lang w:val="vi-VN"/>
              </w:rPr>
              <w:t xml:space="preserve"> Nhóm</w:t>
            </w:r>
            <w:r w:rsidR="004266D5" w:rsidRPr="008922D8">
              <w:rPr>
                <w:rFonts w:ascii="Times New Roman" w:hAnsi="Times New Roman"/>
                <w:b/>
                <w:i w:val="0"/>
                <w:sz w:val="26"/>
                <w:szCs w:val="26"/>
              </w:rPr>
              <w:t>:</w:t>
            </w:r>
          </w:p>
        </w:tc>
        <w:tc>
          <w:tcPr>
            <w:tcW w:w="7740" w:type="dxa"/>
            <w:gridSpan w:val="3"/>
          </w:tcPr>
          <w:p w14:paraId="3A291C44" w14:textId="77777777" w:rsidR="004266D5" w:rsidRPr="008922D8" w:rsidRDefault="00DD071F">
            <w:pPr>
              <w:pStyle w:val="Heading4"/>
              <w:rPr>
                <w:rFonts w:ascii="Times New Roman" w:hAnsi="Times New Roman"/>
                <w:i w:val="0"/>
                <w:sz w:val="26"/>
                <w:szCs w:val="26"/>
              </w:rPr>
            </w:pPr>
            <w:r w:rsidRPr="008922D8">
              <w:rPr>
                <w:rFonts w:ascii="Times New Roman" w:hAnsi="Times New Roman"/>
                <w:i w:val="0"/>
                <w:sz w:val="26"/>
                <w:szCs w:val="26"/>
              </w:rPr>
              <w:t>Nhóm 0</w:t>
            </w:r>
            <w:r w:rsidR="00534B88">
              <w:rPr>
                <w:rFonts w:ascii="Times New Roman" w:hAnsi="Times New Roman"/>
                <w:i w:val="0"/>
                <w:sz w:val="26"/>
                <w:szCs w:val="26"/>
              </w:rPr>
              <w:t>7</w:t>
            </w:r>
          </w:p>
        </w:tc>
      </w:tr>
      <w:tr w:rsidR="001F12B5" w:rsidRPr="008922D8" w14:paraId="1F05BD6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3C75D00" w14:textId="77777777" w:rsidR="001F12B5" w:rsidRPr="008922D8" w:rsidRDefault="009C2AE3">
            <w:pPr>
              <w:pStyle w:val="Heading4"/>
              <w:rPr>
                <w:rFonts w:ascii="Times New Roman" w:hAnsi="Times New Roman"/>
                <w:b/>
                <w:i w:val="0"/>
                <w:sz w:val="26"/>
                <w:szCs w:val="26"/>
              </w:rPr>
            </w:pPr>
            <w:r w:rsidRPr="008922D8">
              <w:rPr>
                <w:rFonts w:ascii="Times New Roman" w:hAnsi="Times New Roman"/>
                <w:b/>
                <w:i w:val="0"/>
                <w:sz w:val="26"/>
                <w:szCs w:val="26"/>
              </w:rPr>
              <w:t>Tên</w:t>
            </w:r>
            <w:r w:rsidRPr="008922D8">
              <w:rPr>
                <w:rFonts w:ascii="Times New Roman" w:hAnsi="Times New Roman"/>
                <w:b/>
                <w:i w:val="0"/>
                <w:sz w:val="26"/>
                <w:szCs w:val="26"/>
                <w:lang w:val="vi-VN"/>
              </w:rPr>
              <w:t xml:space="preserve"> Đề Tài</w:t>
            </w:r>
            <w:r w:rsidR="001F12B5" w:rsidRPr="008922D8">
              <w:rPr>
                <w:rFonts w:ascii="Times New Roman" w:hAnsi="Times New Roman"/>
                <w:b/>
                <w:i w:val="0"/>
                <w:sz w:val="26"/>
                <w:szCs w:val="26"/>
              </w:rPr>
              <w:t>:</w:t>
            </w:r>
          </w:p>
        </w:tc>
        <w:tc>
          <w:tcPr>
            <w:tcW w:w="7740" w:type="dxa"/>
            <w:gridSpan w:val="3"/>
          </w:tcPr>
          <w:p w14:paraId="52479401" w14:textId="77777777" w:rsidR="00DD071F" w:rsidRPr="008922D8" w:rsidRDefault="0032374D" w:rsidP="00DD071F">
            <w:pPr>
              <w:spacing w:before="80" w:after="8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Xây dựng và Phát triển Website bán thiết bị IoT, linh kiện và đồ điện tử</w:t>
            </w:r>
          </w:p>
        </w:tc>
      </w:tr>
      <w:tr w:rsidR="004266D5" w:rsidRPr="008922D8" w14:paraId="24C700A9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3A3F3C55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 xml:space="preserve">Ngày Họp:  </w:t>
            </w:r>
          </w:p>
        </w:tc>
        <w:tc>
          <w:tcPr>
            <w:tcW w:w="3060" w:type="dxa"/>
          </w:tcPr>
          <w:p w14:paraId="26FA59A7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04/09/2026</w:t>
            </w:r>
          </w:p>
        </w:tc>
        <w:tc>
          <w:tcPr>
            <w:tcW w:w="1800" w:type="dxa"/>
            <w:shd w:val="pct12" w:color="auto" w:fill="FFFFFF"/>
          </w:tcPr>
          <w:p w14:paraId="6D4E2E29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Thời gian:</w:t>
            </w:r>
          </w:p>
        </w:tc>
        <w:tc>
          <w:tcPr>
            <w:tcW w:w="2880" w:type="dxa"/>
          </w:tcPr>
          <w:p w14:paraId="6B4DDA92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20:00 – 21:30</w:t>
            </w:r>
          </w:p>
        </w:tc>
      </w:tr>
    </w:tbl>
    <w:p w14:paraId="01712359" w14:textId="77777777" w:rsidR="004266D5" w:rsidRPr="008922D8" w:rsidRDefault="004266D5">
      <w:pPr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8922D8" w14:paraId="158BC36B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6C65B98A" w14:textId="77777777" w:rsidR="004266D5" w:rsidRPr="008922D8" w:rsidRDefault="004266D5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8922D8">
              <w:rPr>
                <w:rFonts w:ascii="Times New Roman" w:hAnsi="Times New Roman"/>
                <w:szCs w:val="26"/>
              </w:rPr>
              <w:t xml:space="preserve">1. </w:t>
            </w:r>
            <w:r w:rsidR="00F01094" w:rsidRPr="008922D8">
              <w:rPr>
                <w:rFonts w:ascii="Times New Roman" w:hAnsi="Times New Roman"/>
                <w:szCs w:val="26"/>
              </w:rPr>
              <w:t>Mục</w:t>
            </w:r>
            <w:r w:rsidR="00F01094" w:rsidRPr="008922D8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8922D8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8922D8" w14:paraId="3B0A82F4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2DD4AE9F" w14:textId="4B01C91B" w:rsidR="00D7463A" w:rsidRDefault="00006097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Thống nhất định hướng đề tài "Xây dựng và Phát triển Website bán thiết bị IoT, linh kiện và đồ điện tử" (IoTech).</w:t>
            </w:r>
          </w:p>
          <w:p w14:paraId="533BDFEE" w14:textId="4F737B2E" w:rsidR="00D7463A" w:rsidRDefault="00006097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Lập kế hoạch tổng thể dự án do Nhóm trưởng Nguyễn Kiêm Mạnh chủ trì, phân công vai trò nhiệm vụ kỹ thuật định lượng cho 3 thành viên và thống nhất quy trình triển khai.</w:t>
            </w:r>
          </w:p>
        </w:tc>
      </w:tr>
    </w:tbl>
    <w:p w14:paraId="1D4EAE26" w14:textId="77777777" w:rsidR="004266D5" w:rsidRPr="008922D8" w:rsidRDefault="004266D5">
      <w:pPr>
        <w:rPr>
          <w:rFonts w:ascii="Times New Roman" w:hAnsi="Times New Roman"/>
          <w:sz w:val="26"/>
          <w:szCs w:val="26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2"/>
        <w:gridCol w:w="2551"/>
        <w:gridCol w:w="4820"/>
        <w:gridCol w:w="1317"/>
      </w:tblGrid>
      <w:tr w:rsidR="00802042" w:rsidRPr="008922D8" w14:paraId="580BF44F" w14:textId="77777777" w:rsidTr="008922D8">
        <w:trPr>
          <w:cantSplit/>
        </w:trPr>
        <w:tc>
          <w:tcPr>
            <w:tcW w:w="8763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6E7BA3AB" w14:textId="77777777" w:rsidR="00802042" w:rsidRPr="008922D8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8922D8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8922D8">
              <w:rPr>
                <w:rFonts w:ascii="Times New Roman" w:hAnsi="Times New Roman"/>
                <w:szCs w:val="26"/>
              </w:rPr>
              <w:t>Thành</w:t>
            </w:r>
            <w:r w:rsidR="00F01094" w:rsidRPr="008922D8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8922D8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317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1842DC59" w14:textId="77777777" w:rsidR="00802042" w:rsidRPr="008922D8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</w:p>
        </w:tc>
      </w:tr>
      <w:bookmarkEnd w:id="0"/>
      <w:tr w:rsidR="00802042" w:rsidRPr="008922D8" w14:paraId="22A74F97" w14:textId="77777777" w:rsidTr="008922D8">
        <w:trPr>
          <w:cantSplit/>
        </w:trPr>
        <w:tc>
          <w:tcPr>
            <w:tcW w:w="13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vAlign w:val="center"/>
          </w:tcPr>
          <w:p w14:paraId="5DA85A75" w14:textId="77777777" w:rsidR="00802042" w:rsidRPr="008922D8" w:rsidRDefault="002C7FF3" w:rsidP="008922D8">
            <w:pPr>
              <w:pStyle w:val="CovFormText"/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8922D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MSSV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vAlign w:val="center"/>
          </w:tcPr>
          <w:p w14:paraId="1EA31997" w14:textId="77777777" w:rsidR="00802042" w:rsidRPr="008922D8" w:rsidRDefault="002C7FF3" w:rsidP="008922D8">
            <w:pPr>
              <w:pStyle w:val="CovFormText"/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8922D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4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vAlign w:val="center"/>
          </w:tcPr>
          <w:p w14:paraId="72197C96" w14:textId="77777777" w:rsidR="00802042" w:rsidRPr="008922D8" w:rsidRDefault="00802042" w:rsidP="008922D8">
            <w:pPr>
              <w:pStyle w:val="CovFormText"/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8922D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E-mail</w:t>
            </w:r>
          </w:p>
        </w:tc>
        <w:tc>
          <w:tcPr>
            <w:tcW w:w="13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vAlign w:val="center"/>
          </w:tcPr>
          <w:p w14:paraId="56CD7250" w14:textId="77777777" w:rsidR="00802042" w:rsidRPr="008922D8" w:rsidRDefault="002C7FF3" w:rsidP="008922D8">
            <w:pPr>
              <w:pStyle w:val="CovFormText"/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8922D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Tham</w:t>
            </w:r>
            <w:r w:rsidRPr="008922D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 dự</w:t>
            </w:r>
            <w:r w:rsidR="00802042" w:rsidRPr="008922D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(Y/N)</w:t>
            </w:r>
          </w:p>
        </w:tc>
      </w:tr>
      <w:tr w:rsidR="00802042" w:rsidRPr="008922D8" w14:paraId="7829E885" w14:textId="77777777" w:rsidTr="008922D8">
        <w:trPr>
          <w:cantSplit/>
        </w:trPr>
        <w:tc>
          <w:tcPr>
            <w:tcW w:w="13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A5163F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23010909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531FD0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Nguyễn Kiêm Mạnh (Nhóm trưởng)</w:t>
            </w:r>
          </w:p>
        </w:tc>
        <w:tc>
          <w:tcPr>
            <w:tcW w:w="4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F85FDC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23010909@st.phenikaa-uni.edu.vn</w:t>
            </w:r>
          </w:p>
        </w:tc>
        <w:tc>
          <w:tcPr>
            <w:tcW w:w="13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82209D" w14:textId="77777777" w:rsidR="00D7463A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</w:rPr>
              <w:t>Y</w:t>
            </w:r>
          </w:p>
        </w:tc>
      </w:tr>
      <w:tr w:rsidR="00DD071F" w:rsidRPr="008922D8" w14:paraId="70CB4D1A" w14:textId="77777777" w:rsidTr="008922D8">
        <w:trPr>
          <w:cantSplit/>
        </w:trPr>
        <w:tc>
          <w:tcPr>
            <w:tcW w:w="13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CA2D13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23010818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3039E6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Phan Minh Trúc</w:t>
            </w:r>
          </w:p>
        </w:tc>
        <w:tc>
          <w:tcPr>
            <w:tcW w:w="4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29FA1C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23010818@st.phenikaa-uni.edu.vn</w:t>
            </w:r>
          </w:p>
        </w:tc>
        <w:tc>
          <w:tcPr>
            <w:tcW w:w="13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6CB794" w14:textId="77777777" w:rsidR="00D7463A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</w:rPr>
              <w:t>Y</w:t>
            </w:r>
          </w:p>
        </w:tc>
      </w:tr>
      <w:tr w:rsidR="00DD071F" w:rsidRPr="008922D8" w14:paraId="70D1174D" w14:textId="77777777" w:rsidTr="008922D8">
        <w:trPr>
          <w:cantSplit/>
        </w:trPr>
        <w:tc>
          <w:tcPr>
            <w:tcW w:w="13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59E252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23010772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4C31A5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Lê Đức Duy</w:t>
            </w:r>
          </w:p>
        </w:tc>
        <w:tc>
          <w:tcPr>
            <w:tcW w:w="4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192FDA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23010772@st.phenikaa-uni.edu.vn</w:t>
            </w:r>
          </w:p>
        </w:tc>
        <w:tc>
          <w:tcPr>
            <w:tcW w:w="13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4D9EC7" w14:textId="77777777" w:rsidR="00D7463A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</w:rPr>
              <w:t>Y</w:t>
            </w:r>
          </w:p>
        </w:tc>
      </w:tr>
      <w:tr w:rsidR="00DD071F" w:rsidRPr="008922D8" w14:paraId="54330F3A" w14:textId="77777777" w:rsidTr="008922D8">
        <w:trPr>
          <w:cantSplit/>
        </w:trPr>
        <w:tc>
          <w:tcPr>
            <w:tcW w:w="1392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2077CB1A" w14:textId="77777777" w:rsidR="00DD071F" w:rsidRPr="008922D8" w:rsidRDefault="00DD071F" w:rsidP="00DD071F">
            <w:pPr>
              <w:pStyle w:val="CovFormText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8922D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GVHD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2EB76E1A" w14:textId="77777777" w:rsidR="00DD071F" w:rsidRPr="008922D8" w:rsidRDefault="00DD071F" w:rsidP="00DD071F">
            <w:pPr>
              <w:pStyle w:val="CovFormTex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922D8">
              <w:rPr>
                <w:rFonts w:ascii="Times New Roman" w:hAnsi="Times New Roman"/>
                <w:b/>
                <w:bCs/>
                <w:sz w:val="24"/>
                <w:szCs w:val="24"/>
              </w:rPr>
              <w:t>T</w:t>
            </w:r>
            <w:r w:rsidR="00534B88">
              <w:rPr>
                <w:rFonts w:ascii="Times New Roman" w:hAnsi="Times New Roman"/>
                <w:b/>
                <w:bCs/>
                <w:sz w:val="24"/>
                <w:szCs w:val="24"/>
              </w:rPr>
              <w:t>S. Nguyễn Văn Tánh</w:t>
            </w:r>
          </w:p>
        </w:tc>
        <w:tc>
          <w:tcPr>
            <w:tcW w:w="48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E07A420" w14:textId="77777777" w:rsidR="00DD071F" w:rsidRPr="008922D8" w:rsidRDefault="00DD071F" w:rsidP="00DD071F">
            <w:pPr>
              <w:pStyle w:val="CovFormTex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1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63040CF" w14:textId="77777777" w:rsidR="00DD071F" w:rsidRPr="008922D8" w:rsidRDefault="00DD071F" w:rsidP="00DD071F">
            <w:pPr>
              <w:pStyle w:val="CovFormText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5DC0F98" w14:textId="77777777" w:rsidR="001F12B5" w:rsidRPr="008922D8" w:rsidRDefault="001F12B5">
      <w:pPr>
        <w:rPr>
          <w:rFonts w:ascii="Times New Roman" w:hAnsi="Times New Roman"/>
          <w:b/>
          <w:color w:val="800080"/>
          <w:sz w:val="26"/>
          <w:szCs w:val="26"/>
        </w:rPr>
      </w:pPr>
    </w:p>
    <w:p w14:paraId="264F06CC" w14:textId="77777777" w:rsidR="00CA6963" w:rsidRPr="008922D8" w:rsidRDefault="00CA6963">
      <w:pPr>
        <w:rPr>
          <w:rFonts w:ascii="Times New Roman" w:hAnsi="Times New Roman"/>
          <w:b/>
          <w:i/>
          <w:iCs/>
          <w:color w:val="800080"/>
          <w:sz w:val="26"/>
          <w:szCs w:val="26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4"/>
        <w:gridCol w:w="236"/>
      </w:tblGrid>
      <w:tr w:rsidR="00CA6963" w:rsidRPr="008922D8" w14:paraId="4F3C2901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40C48C03" w14:textId="77777777" w:rsidR="00CA6963" w:rsidRPr="008922D8" w:rsidRDefault="00802042" w:rsidP="003F7B00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r w:rsidRPr="008922D8">
              <w:rPr>
                <w:rFonts w:ascii="Times New Roman" w:hAnsi="Times New Roman"/>
                <w:szCs w:val="26"/>
              </w:rPr>
              <w:t>3</w:t>
            </w:r>
            <w:r w:rsidR="00CA6963" w:rsidRPr="008922D8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8922D8">
              <w:rPr>
                <w:rFonts w:ascii="Times New Roman" w:hAnsi="Times New Roman"/>
                <w:szCs w:val="26"/>
              </w:rPr>
              <w:t>Các</w:t>
            </w:r>
            <w:r w:rsidR="004E067B" w:rsidRPr="008922D8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8922D8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8922D8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8922D8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8922D8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8922D8" w14:paraId="1420CFA2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51FDE401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1. Thống nhất Ý tưởng &amp; Mục tiêu Đề tài (IoTech):</w:t>
            </w:r>
          </w:p>
        </w:tc>
      </w:tr>
      <w:tr w:rsidR="001F12B5" w:rsidRPr="008922D8" w14:paraId="704A525E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49CA4873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Xây dựng hệ thống TMĐT B2C cho thiết bị IoT &amp; Linh kiện điện tử. Tích hợp các tính năng đặc thù: Bảo hành điện tử theo mã Serial, Đăng nhập Google, Quản lý phiên đăng nhập, Đánh giá &amp; Hỏi đáp có kiểm duyệt, Trung tâm hỗ trợ Ticket và Thống kê hành vi người dùng.</w:t>
            </w:r>
          </w:p>
        </w:tc>
      </w:tr>
      <w:tr w:rsidR="001F12B5" w:rsidRPr="008922D8" w14:paraId="30AF27B8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6E46E43F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2. Thống nhất Lựa chọn Kiến trúc &amp; Công nghệ (Tech Stack):</w:t>
            </w:r>
          </w:p>
        </w:tc>
      </w:tr>
      <w:tr w:rsidR="001F12B5" w:rsidRPr="008922D8" w14:paraId="18CD81AA" w14:textId="77777777" w:rsidTr="00B1646F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839"/>
        </w:trPr>
        <w:tc>
          <w:tcPr>
            <w:tcW w:w="10064" w:type="dxa"/>
          </w:tcPr>
          <w:p w14:paraId="4A9387CC" w14:textId="3A9CD6B2" w:rsidR="00D7463A" w:rsidRDefault="00006097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lastRenderedPageBreak/>
              <w:t>- Backend: NestJS Framework (TypeScript), Prisma ORM kết nối PostgreSQL, bảo mật JWT &amp; Google OAuth 2.0.</w:t>
            </w:r>
            <w:r>
              <w:rPr>
                <w:rFonts w:ascii="Times New Roman" w:hAnsi="Times New Roman"/>
              </w:rPr>
              <w:br/>
              <w:t>- Frontend: Next.js 16 (App Router) + React 19 + TailwindCSS v4 + Zustand &amp; TanStack Query v5.</w:t>
            </w:r>
            <w:r>
              <w:rPr>
                <w:rFonts w:ascii="Times New Roman" w:hAnsi="Times New Roman"/>
              </w:rPr>
              <w:br/>
              <w:t>- Lưu trữ &amp; Triển khai: AWS S3 SDK cho hình ảnh, Docker &amp; Docker Compose đóng gói hệ thống.</w:t>
            </w:r>
          </w:p>
        </w:tc>
      </w:tr>
      <w:tr w:rsidR="00D7463A" w14:paraId="1D083358" w14:textId="77777777">
        <w:tc>
          <w:tcPr>
            <w:tcW w:w="10064" w:type="dxa"/>
          </w:tcPr>
          <w:p w14:paraId="1EF42775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3. Thống nhất Phân công Vai trò &amp; Nhiệm vụ Kỹ thuật:</w:t>
            </w:r>
          </w:p>
        </w:tc>
        <w:tc>
          <w:tcPr>
            <w:tcW w:w="16" w:type="dxa"/>
          </w:tcPr>
          <w:p w14:paraId="179A7F09" w14:textId="77777777" w:rsidR="00D7463A" w:rsidRDefault="00D7463A"/>
        </w:tc>
      </w:tr>
      <w:tr w:rsidR="00D7463A" w14:paraId="395F6C10" w14:textId="77777777">
        <w:tc>
          <w:tcPr>
            <w:tcW w:w="10064" w:type="dxa"/>
          </w:tcPr>
          <w:p w14:paraId="5EA67DD9" w14:textId="2CF0EA7C" w:rsidR="00D7463A" w:rsidRDefault="00006097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Nguyễn Kiêm Mạnh: Lập kế hoạch dự án, phân công nhiệm vụ, theo dõi tiến độ, đầu mối liên hệ GVHD. Đảm nhiệm Phân tích - Thiết kế &amp; Frontend: Khảo sát nghiệp vụ, vẽ Use Case, Sitemap &amp; Wireframe; khởi tạo ứng dụng Next.js 16, dựng giao diện Giỏ hàng, Đặt hàng &amp; Đơn hàng.</w:t>
            </w:r>
            <w:r>
              <w:rPr>
                <w:rFonts w:ascii="Times New Roman" w:hAnsi="Times New Roman"/>
              </w:rPr>
              <w:br/>
              <w:t>- Phan Minh Trúc: Đảm nhiệm Backend &amp; DevOps: Khởi tạo NestJS Backend, kết nối Prisma PostgreSQL, thiết kế CSDL core, viết API Đăng ký, Đăng nhập (JWT, Google OAuth) và Quản lý thiết bị/phiên đăng nhập.</w:t>
            </w:r>
            <w:r>
              <w:rPr>
                <w:rFonts w:ascii="Times New Roman" w:hAnsi="Times New Roman"/>
              </w:rPr>
              <w:br/>
              <w:t>- Lê Đức Duy: Đảm nhiệm Bảo mật - Kiểm thử (QA) &amp; CSDL: Khảo sát yêu cầu pháp lý, xây dựng ERD &amp; sơ đồ CSDL mở rộng, xây dựng các trang Chính sách &amp; Pháp lý và lập danh mục Ca kiểm thử (Test cases).</w:t>
            </w:r>
          </w:p>
        </w:tc>
        <w:tc>
          <w:tcPr>
            <w:tcW w:w="16" w:type="dxa"/>
          </w:tcPr>
          <w:p w14:paraId="3436E797" w14:textId="77777777" w:rsidR="00D7463A" w:rsidRDefault="00D7463A"/>
        </w:tc>
      </w:tr>
      <w:tr w:rsidR="00D7463A" w14:paraId="3E89E950" w14:textId="77777777">
        <w:tc>
          <w:tcPr>
            <w:tcW w:w="10064" w:type="dxa"/>
          </w:tcPr>
          <w:p w14:paraId="1CC18458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4. Quyết định Quy trình Làm việc &amp; Mốc tiến độ:</w:t>
            </w:r>
          </w:p>
        </w:tc>
        <w:tc>
          <w:tcPr>
            <w:tcW w:w="16" w:type="dxa"/>
          </w:tcPr>
          <w:p w14:paraId="46FEF857" w14:textId="77777777" w:rsidR="00D7463A" w:rsidRDefault="00D7463A"/>
        </w:tc>
      </w:tr>
      <w:tr w:rsidR="00D7463A" w14:paraId="542263C2" w14:textId="77777777">
        <w:tc>
          <w:tcPr>
            <w:tcW w:w="10064" w:type="dxa"/>
          </w:tcPr>
          <w:p w14:paraId="4BC87562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Quản lý mã nguồn trên Git Repository, tạo môi trường Docker chuẩn hoá, họp nhóm định kỳ hàng tuần. Mốc kiểm tra giữa kỳ vào ngày 14/09/2026.</w:t>
            </w:r>
          </w:p>
        </w:tc>
        <w:tc>
          <w:tcPr>
            <w:tcW w:w="16" w:type="dxa"/>
          </w:tcPr>
          <w:p w14:paraId="644C09D7" w14:textId="77777777" w:rsidR="00D7463A" w:rsidRDefault="00D7463A"/>
        </w:tc>
      </w:tr>
    </w:tbl>
    <w:p w14:paraId="4659DD79" w14:textId="77777777" w:rsidR="004D42BB" w:rsidRPr="008922D8" w:rsidRDefault="004D42BB" w:rsidP="004D42BB">
      <w:pPr>
        <w:pStyle w:val="Heading1"/>
        <w:rPr>
          <w:rFonts w:ascii="Times New Roman" w:hAnsi="Times New Roman"/>
          <w:b/>
          <w:color w:val="800080"/>
          <w:sz w:val="26"/>
          <w:szCs w:val="26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8"/>
        <w:gridCol w:w="7412"/>
      </w:tblGrid>
      <w:tr w:rsidR="00330E4D" w:rsidRPr="008922D8" w14:paraId="04359101" w14:textId="77777777" w:rsidTr="00B400E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  <w:vAlign w:val="center"/>
          </w:tcPr>
          <w:p w14:paraId="00923630" w14:textId="77777777" w:rsidR="00330E4D" w:rsidRPr="008922D8" w:rsidRDefault="00330E4D" w:rsidP="00B400E0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8922D8">
              <w:rPr>
                <w:rFonts w:ascii="Times New Roman" w:hAnsi="Times New Roman"/>
                <w:szCs w:val="26"/>
              </w:rPr>
              <w:t>4. Nhiệm vụ sau buổi họp</w:t>
            </w:r>
          </w:p>
        </w:tc>
      </w:tr>
      <w:tr w:rsidR="00330E4D" w:rsidRPr="008922D8" w14:paraId="782192BE" w14:textId="77777777" w:rsidTr="00B400E0">
        <w:trPr>
          <w:cantSplit/>
          <w:trHeight w:val="252"/>
        </w:trPr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vAlign w:val="center"/>
          </w:tcPr>
          <w:p w14:paraId="1608845F" w14:textId="69D3840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Nguyễn Kiêm Mạnh</w:t>
            </w:r>
          </w:p>
        </w:tc>
        <w:tc>
          <w:tcPr>
            <w:tcW w:w="74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AE78A" w14:textId="57AC96C7" w:rsidR="00D7463A" w:rsidRDefault="007A0B87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Chủ trì lập kế hoạch tổng thể dự án, bảng phân công nhiệm vụ và quy trình làm việc nhóm.</w:t>
            </w:r>
          </w:p>
          <w:p w14:paraId="06218E75" w14:textId="7D0C0CFB" w:rsidR="00D7463A" w:rsidRDefault="007A0B87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Vẽ sơ đồ Use Case, Sitemap, Wireframe giao diện Giỏ hàng, Đặt hàng &amp; Đơn hàng.</w:t>
            </w:r>
          </w:p>
          <w:p w14:paraId="5062C4B7" w14:textId="5DB93744" w:rsidR="00D7463A" w:rsidRDefault="00AB5188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Dựng khung dự án Next.js 16 App Router, cấu hình TailwindCSS v4 và Zustand store.</w:t>
            </w:r>
          </w:p>
        </w:tc>
      </w:tr>
      <w:tr w:rsidR="00330E4D" w:rsidRPr="008922D8" w14:paraId="52239E6B" w14:textId="77777777" w:rsidTr="00B400E0">
        <w:trPr>
          <w:cantSplit/>
          <w:trHeight w:val="252"/>
        </w:trPr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vAlign w:val="center"/>
          </w:tcPr>
          <w:p w14:paraId="3B07834D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Phan Minh Trúc</w:t>
            </w:r>
          </w:p>
        </w:tc>
        <w:tc>
          <w:tcPr>
            <w:tcW w:w="74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4F99D" w14:textId="084ECF02" w:rsidR="00D7463A" w:rsidRDefault="007A0B87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Khởi tạo repository, dựng cấu trúc NestJS Backend.</w:t>
            </w:r>
          </w:p>
          <w:p w14:paraId="3328D14E" w14:textId="014211EC" w:rsidR="00D7463A" w:rsidRDefault="007A0B87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Cấu hình kết nối PostgreSQL qua Prisma, thiết kế Schema CSDL ban đầu.</w:t>
            </w:r>
          </w:p>
          <w:p w14:paraId="3FF26BF0" w14:textId="0FFC151D" w:rsidR="00D7463A" w:rsidRDefault="007A0B87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Viết API Đăng ký, Đăng nhập (JWT), Google OAuth 2.0 và Quản lý thiết bị đăng nhập.</w:t>
            </w:r>
          </w:p>
        </w:tc>
      </w:tr>
      <w:tr w:rsidR="00330E4D" w:rsidRPr="008922D8" w14:paraId="138DA479" w14:textId="77777777" w:rsidTr="00B400E0">
        <w:trPr>
          <w:cantSplit/>
        </w:trPr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vAlign w:val="center"/>
          </w:tcPr>
          <w:p w14:paraId="3B814C9B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lastRenderedPageBreak/>
              <w:t>Lê Đức Duy</w:t>
            </w:r>
          </w:p>
        </w:tc>
        <w:tc>
          <w:tcPr>
            <w:tcW w:w="74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64B910" w14:textId="1F99CDE7" w:rsidR="00D7463A" w:rsidRDefault="00006097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Thiết kế sơ đồ ERD chi tiết cho CSDL (User, Category, Brand, Product, Policy...).</w:t>
            </w:r>
          </w:p>
          <w:p w14:paraId="351C8416" w14:textId="50143A5F" w:rsidR="00D7463A" w:rsidRDefault="00006097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Xây dựng giao diện &amp; nội dung các trang Chính sách &amp; Pháp lý (Điều khoản, Bảo vệ dữ liệu...).</w:t>
            </w:r>
          </w:p>
          <w:p w14:paraId="220421B3" w14:textId="0FBD614A" w:rsidR="00D7463A" w:rsidRDefault="00006097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Soạn thảo bộ danh mục Ca kiểm thử (Test Cases) giai đoạn 1.</w:t>
            </w:r>
          </w:p>
        </w:tc>
      </w:tr>
    </w:tbl>
    <w:p w14:paraId="3BEB84A2" w14:textId="77777777" w:rsidR="00330E4D" w:rsidRPr="008922D8" w:rsidRDefault="00330E4D" w:rsidP="00330E4D">
      <w:pPr>
        <w:rPr>
          <w:rFonts w:ascii="Times New Roman" w:hAnsi="Times New Roman"/>
          <w:sz w:val="26"/>
          <w:szCs w:val="26"/>
        </w:rPr>
      </w:pPr>
    </w:p>
    <w:p w14:paraId="554C0A0D" w14:textId="77777777" w:rsidR="004D42BB" w:rsidRPr="008922D8" w:rsidRDefault="004D42BB" w:rsidP="004D42BB">
      <w:pPr>
        <w:rPr>
          <w:rFonts w:ascii="Times New Roman" w:hAnsi="Times New Roman"/>
          <w:sz w:val="26"/>
          <w:szCs w:val="26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8922D8" w14:paraId="33D7BC60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612A6E56" w14:textId="77777777" w:rsidR="004D42BB" w:rsidRPr="008922D8" w:rsidRDefault="00330E4D" w:rsidP="00F15879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8922D8">
              <w:rPr>
                <w:rFonts w:ascii="Times New Roman" w:hAnsi="Times New Roman"/>
                <w:szCs w:val="26"/>
              </w:rPr>
              <w:t>5</w:t>
            </w:r>
            <w:r w:rsidR="004D42BB" w:rsidRPr="008922D8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8922D8">
              <w:rPr>
                <w:rFonts w:ascii="Times New Roman" w:hAnsi="Times New Roman"/>
                <w:szCs w:val="26"/>
              </w:rPr>
              <w:t>Buổi</w:t>
            </w:r>
            <w:r w:rsidR="004E067B" w:rsidRPr="008922D8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8922D8">
              <w:rPr>
                <w:rFonts w:ascii="Times New Roman" w:hAnsi="Times New Roman"/>
                <w:szCs w:val="26"/>
              </w:rPr>
              <w:t xml:space="preserve"> </w:t>
            </w:r>
          </w:p>
        </w:tc>
      </w:tr>
      <w:tr w:rsidR="00537CDF" w:rsidRPr="008922D8" w14:paraId="50A4FDBC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76626E43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 xml:space="preserve">Ngày: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CF3CE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14/09/2026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0C91FC3B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 xml:space="preserve">Thời gian: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62778" w14:textId="22177D2D" w:rsidR="00D7463A" w:rsidRDefault="00AC3AA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15:45 – 18:20</w:t>
            </w:r>
          </w:p>
        </w:tc>
      </w:tr>
      <w:tr w:rsidR="004D42BB" w:rsidRPr="008922D8" w14:paraId="6A7EAE77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64A6F8A6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 xml:space="preserve">Mục tiêu: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DF2F6" w14:textId="77777777" w:rsidR="00D7463A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Báo cáo tiến độ giữa kỳ (Mid-term Checkpoint), kiểm tra các module cốt lõi (Auth, Sản phẩm, Giỏ hàng, Đặt hàng) và tích hợp API Frontend - Backend.</w:t>
            </w:r>
          </w:p>
        </w:tc>
      </w:tr>
    </w:tbl>
    <w:p w14:paraId="18F8090A" w14:textId="77777777" w:rsidR="004266D5" w:rsidRPr="008922D8" w:rsidRDefault="004266D5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 w:val="26"/>
          <w:szCs w:val="26"/>
        </w:rPr>
      </w:pPr>
    </w:p>
    <w:p w14:paraId="7E7F7722" w14:textId="77777777" w:rsidR="000E11B1" w:rsidRPr="008922D8" w:rsidRDefault="000E11B1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 w:val="26"/>
          <w:szCs w:val="26"/>
        </w:rPr>
      </w:pPr>
    </w:p>
    <w:sectPr w:rsidR="000E11B1" w:rsidRPr="008922D8" w:rsidSect="004D42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1E628" w14:textId="77777777" w:rsidR="00286568" w:rsidRDefault="00286568">
      <w:r>
        <w:separator/>
      </w:r>
    </w:p>
  </w:endnote>
  <w:endnote w:type="continuationSeparator" w:id="0">
    <w:p w14:paraId="29729364" w14:textId="77777777" w:rsidR="00286568" w:rsidRDefault="00286568">
      <w:r>
        <w:continuationSeparator/>
      </w:r>
    </w:p>
  </w:endnote>
  <w:endnote w:type="continuationNotice" w:id="1">
    <w:p w14:paraId="629EC13E" w14:textId="77777777" w:rsidR="00286568" w:rsidRDefault="002865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3C4CA" w14:textId="77777777" w:rsidR="002551AC" w:rsidRDefault="002551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62"/>
      <w:gridCol w:w="4786"/>
    </w:tblGrid>
    <w:tr w:rsidR="00384904" w:rsidRPr="002369A0" w14:paraId="6E66DF9A" w14:textId="77777777" w:rsidTr="00384904">
      <w:tc>
        <w:tcPr>
          <w:tcW w:w="4932" w:type="dxa"/>
        </w:tcPr>
        <w:p w14:paraId="374FC49E" w14:textId="77777777" w:rsidR="00384904" w:rsidRPr="002369A0" w:rsidRDefault="00ED4973" w:rsidP="002551AC">
          <w:pPr>
            <w:pStyle w:val="Footer"/>
            <w:ind w:right="-353"/>
            <w:rPr>
              <w:rFonts w:ascii="Arial Narrow" w:hAnsi="Arial Narrow"/>
              <w:i/>
              <w:iCs/>
              <w:sz w:val="20"/>
            </w:rPr>
          </w:pPr>
          <w:r w:rsidRPr="002369A0">
            <w:rPr>
              <w:rFonts w:ascii="Arial Narrow" w:hAnsi="Arial Narrow"/>
              <w:i/>
              <w:iCs/>
              <w:sz w:val="20"/>
            </w:rPr>
            <w:t>CSE703102_N02_Group</w:t>
          </w:r>
          <w:r w:rsidR="002551AC" w:rsidRPr="002369A0">
            <w:rPr>
              <w:rFonts w:ascii="Arial Narrow" w:hAnsi="Arial Narrow"/>
              <w:i/>
              <w:iCs/>
              <w:sz w:val="20"/>
            </w:rPr>
            <w:t>0</w:t>
          </w:r>
          <w:r w:rsidRPr="002369A0">
            <w:rPr>
              <w:rFonts w:ascii="Arial Narrow" w:hAnsi="Arial Narrow"/>
              <w:i/>
              <w:iCs/>
              <w:sz w:val="20"/>
            </w:rPr>
            <w:t>7_ MeetingMinutesReport_L1_IoTech</w:t>
          </w:r>
        </w:p>
      </w:tc>
      <w:tc>
        <w:tcPr>
          <w:tcW w:w="4932" w:type="dxa"/>
        </w:tcPr>
        <w:p w14:paraId="0A36ABBB" w14:textId="77777777" w:rsidR="00384904" w:rsidRPr="002369A0" w:rsidRDefault="00384904" w:rsidP="00384904">
          <w:pPr>
            <w:pStyle w:val="Footer"/>
            <w:jc w:val="right"/>
            <w:rPr>
              <w:rFonts w:ascii="Arial Narrow" w:hAnsi="Arial Narrow"/>
              <w:i/>
              <w:iCs/>
              <w:sz w:val="20"/>
            </w:rPr>
          </w:pPr>
          <w:r w:rsidRPr="002369A0">
            <w:rPr>
              <w:rFonts w:ascii="Arial Narrow" w:hAnsi="Arial Narrow"/>
              <w:i/>
              <w:iCs/>
              <w:sz w:val="20"/>
            </w:rPr>
            <w:fldChar w:fldCharType="begin"/>
          </w:r>
          <w:r w:rsidRPr="002369A0">
            <w:rPr>
              <w:rFonts w:ascii="Arial Narrow" w:hAnsi="Arial Narrow"/>
              <w:i/>
              <w:iCs/>
              <w:sz w:val="20"/>
            </w:rPr>
            <w:instrText xml:space="preserve"> PAGE   \* MERGEFORMAT </w:instrText>
          </w:r>
          <w:r w:rsidRPr="002369A0">
            <w:rPr>
              <w:rFonts w:ascii="Arial Narrow" w:hAnsi="Arial Narrow"/>
              <w:i/>
              <w:iCs/>
              <w:sz w:val="20"/>
            </w:rPr>
            <w:fldChar w:fldCharType="separate"/>
          </w:r>
          <w:r w:rsidRPr="002369A0">
            <w:rPr>
              <w:rFonts w:ascii="Arial Narrow" w:hAnsi="Arial Narrow"/>
              <w:i/>
              <w:iCs/>
              <w:sz w:val="20"/>
            </w:rPr>
            <w:t>1</w:t>
          </w:r>
          <w:r w:rsidRPr="002369A0">
            <w:rPr>
              <w:rFonts w:ascii="Arial Narrow" w:hAnsi="Arial Narrow"/>
              <w:i/>
              <w:iCs/>
              <w:noProof/>
              <w:sz w:val="20"/>
            </w:rPr>
            <w:fldChar w:fldCharType="end"/>
          </w:r>
        </w:p>
      </w:tc>
    </w:tr>
  </w:tbl>
  <w:p w14:paraId="7B9CF966" w14:textId="77777777" w:rsidR="004266D5" w:rsidRPr="002369A0" w:rsidRDefault="004266D5" w:rsidP="002A6FDA">
    <w:pPr>
      <w:pStyle w:val="Footer"/>
      <w:jc w:val="center"/>
      <w:rPr>
        <w:i/>
        <w:iCs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58B86" w14:textId="77777777" w:rsidR="002551AC" w:rsidRDefault="002551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6C25F" w14:textId="77777777" w:rsidR="00286568" w:rsidRDefault="00286568">
      <w:r>
        <w:separator/>
      </w:r>
    </w:p>
  </w:footnote>
  <w:footnote w:type="continuationSeparator" w:id="0">
    <w:p w14:paraId="13E52604" w14:textId="77777777" w:rsidR="00286568" w:rsidRDefault="00286568">
      <w:r>
        <w:continuationSeparator/>
      </w:r>
    </w:p>
  </w:footnote>
  <w:footnote w:type="continuationNotice" w:id="1">
    <w:p w14:paraId="1125CD07" w14:textId="77777777" w:rsidR="00286568" w:rsidRDefault="002865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8C32" w14:textId="77777777" w:rsidR="002551AC" w:rsidRDefault="002551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4FC5BE6A" w14:textId="77777777" w:rsidTr="00A91EEF">
      <w:trPr>
        <w:cantSplit/>
        <w:trHeight w:val="1425"/>
      </w:trPr>
      <w:tc>
        <w:tcPr>
          <w:tcW w:w="1771" w:type="dxa"/>
        </w:tcPr>
        <w:p w14:paraId="46042CE7" w14:textId="77777777" w:rsidR="00145B1E" w:rsidRPr="00E44179" w:rsidRDefault="00D715EB" w:rsidP="00C94BEB">
          <w:pPr>
            <w:rPr>
              <w:rFonts w:cs="Arial"/>
            </w:rPr>
          </w:pPr>
          <w:r w:rsidRPr="00BC776E">
            <w:rPr>
              <w:noProof/>
            </w:rPr>
            <w:drawing>
              <wp:inline distT="0" distB="0" distL="0" distR="0" wp14:anchorId="75651AA1" wp14:editId="708AA7B8">
                <wp:extent cx="1060340" cy="1074420"/>
                <wp:effectExtent l="0" t="0" r="6985" b="0"/>
                <wp:docPr id="2144447240" name="image195.jpg" descr="A logo for a university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5.jpg" descr="A logo for a university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6069" cy="11004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7" w:type="dxa"/>
        </w:tcPr>
        <w:p w14:paraId="293B83DE" w14:textId="77777777" w:rsidR="00145B1E" w:rsidRPr="002D22D0" w:rsidRDefault="002D22D0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color w:val="000000"/>
              <w:sz w:val="28"/>
              <w:szCs w:val="28"/>
            </w:rPr>
            <w:t>TRƯỜNG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>
            <w:rPr>
              <w:rFonts w:ascii="Times New Roman" w:hAnsi="Times New Roman"/>
              <w:color w:val="000000"/>
              <w:sz w:val="28"/>
              <w:szCs w:val="28"/>
            </w:rPr>
            <w:t xml:space="preserve"> – ĐẠI HỌC PHENIKAA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534B88" w:rsidRPr="00534B88">
            <w:rPr>
              <w:rFonts w:ascii="Times New Roman" w:hAnsi="Times New Roman"/>
              <w:color w:val="000000"/>
              <w:sz w:val="28"/>
              <w:szCs w:val="28"/>
            </w:rPr>
            <w:t>CSE703102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</w:t>
          </w:r>
          <w:r w:rsidR="00534B88">
            <w:rPr>
              <w:rFonts w:ascii="Times New Roman" w:hAnsi="Times New Roman"/>
              <w:color w:val="000000"/>
              <w:sz w:val="28"/>
              <w:szCs w:val="28"/>
            </w:rPr>
            <w:t>Thương mại điện tử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="00DD071F" w:rsidRPr="00DD071F">
            <w:rPr>
              <w:rFonts w:ascii="Times New Roman" w:hAnsi="Times New Roman"/>
              <w:sz w:val="28"/>
              <w:szCs w:val="28"/>
            </w:rPr>
            <w:t>BIÊN BẢN HỌP NHÓM SỐ 01</w:t>
          </w:r>
        </w:p>
        <w:p w14:paraId="6B3EAF57" w14:textId="77777777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5ED998AF" w14:textId="77777777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5CC369FC" w14:textId="77777777" w:rsidR="00802042" w:rsidRPr="00802042" w:rsidRDefault="00802042" w:rsidP="00802042"/>
      </w:tc>
    </w:tr>
  </w:tbl>
  <w:p w14:paraId="7026C87D" w14:textId="77777777" w:rsidR="004266D5" w:rsidRDefault="004266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050EE" w14:textId="77777777" w:rsidR="002551AC" w:rsidRDefault="002551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DAF"/>
    <w:multiLevelType w:val="multilevel"/>
    <w:tmpl w:val="3F8C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5091C"/>
    <w:multiLevelType w:val="multilevel"/>
    <w:tmpl w:val="30EE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5632EF2"/>
    <w:multiLevelType w:val="multilevel"/>
    <w:tmpl w:val="536E37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D7734"/>
    <w:multiLevelType w:val="multilevel"/>
    <w:tmpl w:val="66B240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23D0B"/>
    <w:multiLevelType w:val="multilevel"/>
    <w:tmpl w:val="ECFAE3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E67EA"/>
    <w:multiLevelType w:val="multilevel"/>
    <w:tmpl w:val="9E3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530E8"/>
    <w:multiLevelType w:val="multilevel"/>
    <w:tmpl w:val="CBD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44D6C"/>
    <w:multiLevelType w:val="multilevel"/>
    <w:tmpl w:val="073027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405032">
    <w:abstractNumId w:val="2"/>
  </w:num>
  <w:num w:numId="2" w16cid:durableId="1924953079">
    <w:abstractNumId w:val="7"/>
  </w:num>
  <w:num w:numId="3" w16cid:durableId="1674335274">
    <w:abstractNumId w:val="0"/>
  </w:num>
  <w:num w:numId="4" w16cid:durableId="1329748001">
    <w:abstractNumId w:val="1"/>
  </w:num>
  <w:num w:numId="5" w16cid:durableId="1501502599">
    <w:abstractNumId w:val="6"/>
  </w:num>
  <w:num w:numId="6" w16cid:durableId="2057972871">
    <w:abstractNumId w:val="8"/>
  </w:num>
  <w:num w:numId="7" w16cid:durableId="72700522">
    <w:abstractNumId w:val="5"/>
  </w:num>
  <w:num w:numId="8" w16cid:durableId="776406563">
    <w:abstractNumId w:val="3"/>
  </w:num>
  <w:num w:numId="9" w16cid:durableId="1565215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5"/>
    <w:rsid w:val="00006097"/>
    <w:rsid w:val="00016DFF"/>
    <w:rsid w:val="0007371E"/>
    <w:rsid w:val="000C492A"/>
    <w:rsid w:val="000E11B1"/>
    <w:rsid w:val="001071C3"/>
    <w:rsid w:val="00133D83"/>
    <w:rsid w:val="00145B1E"/>
    <w:rsid w:val="00155255"/>
    <w:rsid w:val="001D7DC5"/>
    <w:rsid w:val="001F12B5"/>
    <w:rsid w:val="00227B8E"/>
    <w:rsid w:val="002369A0"/>
    <w:rsid w:val="002551AC"/>
    <w:rsid w:val="002656CC"/>
    <w:rsid w:val="002721AE"/>
    <w:rsid w:val="00277B20"/>
    <w:rsid w:val="002832A2"/>
    <w:rsid w:val="00286568"/>
    <w:rsid w:val="0028710D"/>
    <w:rsid w:val="0029161F"/>
    <w:rsid w:val="002A6FDA"/>
    <w:rsid w:val="002B4FE6"/>
    <w:rsid w:val="002C7FF3"/>
    <w:rsid w:val="002D22D0"/>
    <w:rsid w:val="0032374D"/>
    <w:rsid w:val="00325785"/>
    <w:rsid w:val="00327684"/>
    <w:rsid w:val="00330E4D"/>
    <w:rsid w:val="00335CE0"/>
    <w:rsid w:val="00361221"/>
    <w:rsid w:val="00384904"/>
    <w:rsid w:val="003B2F07"/>
    <w:rsid w:val="003B4E75"/>
    <w:rsid w:val="003E71E1"/>
    <w:rsid w:val="003F4E3A"/>
    <w:rsid w:val="003F7B00"/>
    <w:rsid w:val="00403198"/>
    <w:rsid w:val="004266D5"/>
    <w:rsid w:val="00434BC7"/>
    <w:rsid w:val="0043788C"/>
    <w:rsid w:val="00462B8E"/>
    <w:rsid w:val="00476A2F"/>
    <w:rsid w:val="004A7A25"/>
    <w:rsid w:val="004D42BB"/>
    <w:rsid w:val="004E067B"/>
    <w:rsid w:val="004E48B3"/>
    <w:rsid w:val="0052549A"/>
    <w:rsid w:val="00527B5C"/>
    <w:rsid w:val="00534B88"/>
    <w:rsid w:val="0053679B"/>
    <w:rsid w:val="00537CDF"/>
    <w:rsid w:val="005617BE"/>
    <w:rsid w:val="005A2190"/>
    <w:rsid w:val="005A6D89"/>
    <w:rsid w:val="005D518F"/>
    <w:rsid w:val="0063035A"/>
    <w:rsid w:val="00660843"/>
    <w:rsid w:val="00664239"/>
    <w:rsid w:val="00690169"/>
    <w:rsid w:val="006958E7"/>
    <w:rsid w:val="006F4C82"/>
    <w:rsid w:val="007A0B87"/>
    <w:rsid w:val="007C1DBF"/>
    <w:rsid w:val="007E79D8"/>
    <w:rsid w:val="008013ED"/>
    <w:rsid w:val="00802042"/>
    <w:rsid w:val="008175B8"/>
    <w:rsid w:val="008309C6"/>
    <w:rsid w:val="00842848"/>
    <w:rsid w:val="00857CFB"/>
    <w:rsid w:val="008922D8"/>
    <w:rsid w:val="00893A8E"/>
    <w:rsid w:val="008C0503"/>
    <w:rsid w:val="008D414E"/>
    <w:rsid w:val="008E589B"/>
    <w:rsid w:val="00927B59"/>
    <w:rsid w:val="00956DA9"/>
    <w:rsid w:val="009C2AE3"/>
    <w:rsid w:val="009F19E3"/>
    <w:rsid w:val="009F4FEA"/>
    <w:rsid w:val="00A21183"/>
    <w:rsid w:val="00A84689"/>
    <w:rsid w:val="00A91EEF"/>
    <w:rsid w:val="00AA44D2"/>
    <w:rsid w:val="00AB3B82"/>
    <w:rsid w:val="00AB5188"/>
    <w:rsid w:val="00AC350B"/>
    <w:rsid w:val="00AC3AA4"/>
    <w:rsid w:val="00AF26B6"/>
    <w:rsid w:val="00B04496"/>
    <w:rsid w:val="00B1646F"/>
    <w:rsid w:val="00B17A7B"/>
    <w:rsid w:val="00B22FF1"/>
    <w:rsid w:val="00B36BC4"/>
    <w:rsid w:val="00B400E0"/>
    <w:rsid w:val="00B5311F"/>
    <w:rsid w:val="00B6236C"/>
    <w:rsid w:val="00B67003"/>
    <w:rsid w:val="00BD1CC6"/>
    <w:rsid w:val="00BD4DE6"/>
    <w:rsid w:val="00C037DF"/>
    <w:rsid w:val="00C12E6B"/>
    <w:rsid w:val="00C14D1B"/>
    <w:rsid w:val="00C6291B"/>
    <w:rsid w:val="00C94BEB"/>
    <w:rsid w:val="00CA4CCB"/>
    <w:rsid w:val="00CA6963"/>
    <w:rsid w:val="00CF747E"/>
    <w:rsid w:val="00D1263A"/>
    <w:rsid w:val="00D715EB"/>
    <w:rsid w:val="00D7463A"/>
    <w:rsid w:val="00DB7394"/>
    <w:rsid w:val="00DD071F"/>
    <w:rsid w:val="00DF07D0"/>
    <w:rsid w:val="00E441EC"/>
    <w:rsid w:val="00E77A1F"/>
    <w:rsid w:val="00ED0E81"/>
    <w:rsid w:val="00ED4973"/>
    <w:rsid w:val="00F01094"/>
    <w:rsid w:val="00F15879"/>
    <w:rsid w:val="00F24950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B11329B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6963"/>
    <w:rPr>
      <w:rFonts w:ascii="Arial" w:hAnsi="Arial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330E4D"/>
    <w:rPr>
      <w:rFonts w:ascii="Arial" w:hAnsi="Arial"/>
      <w:b/>
      <w:sz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006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2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Form_1.0.dot</Template>
  <TotalTime>28</TotalTime>
  <Pages>3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MeetingMinutesGroup7TMDT</dc:title>
  <dc:subject/>
  <dc:creator>Nguyen Kiem Manh</dc:creator>
  <cp:keywords>Meeting Minutes</cp:keywords>
  <cp:lastModifiedBy>Nguyen Kiem Manh</cp:lastModifiedBy>
  <cp:revision>26</cp:revision>
  <cp:lastPrinted>2026-09-24T18:51:00Z</cp:lastPrinted>
  <dcterms:created xsi:type="dcterms:W3CDTF">2026-06-09T09:59:00Z</dcterms:created>
  <dcterms:modified xsi:type="dcterms:W3CDTF">2026-09-24T19:24:00Z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