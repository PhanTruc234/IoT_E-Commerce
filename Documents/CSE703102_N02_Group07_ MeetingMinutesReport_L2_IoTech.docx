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BC9D" w14:textId="77777777" w:rsidR="004266D5" w:rsidRPr="008922D8" w:rsidRDefault="004266D5">
      <w:pPr>
        <w:rPr>
          <w:rFonts w:ascii="Times New Roman" w:hAnsi="Times New Roman"/>
          <w:sz w:val="26"/>
          <w:szCs w:val="26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8922D8" w14:paraId="59850497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3FA1C706" w14:textId="77777777" w:rsidR="004266D5" w:rsidRPr="008922D8" w:rsidRDefault="009C2AE3">
            <w:pPr>
              <w:pStyle w:val="Heading4"/>
              <w:rPr>
                <w:rFonts w:ascii="Times New Roman" w:hAnsi="Times New Roman"/>
                <w:i w:val="0"/>
                <w:sz w:val="26"/>
                <w:szCs w:val="26"/>
              </w:rPr>
            </w:pPr>
            <w:r w:rsidRPr="008922D8">
              <w:rPr>
                <w:rFonts w:ascii="Times New Roman" w:hAnsi="Times New Roman"/>
                <w:b/>
                <w:i w:val="0"/>
                <w:sz w:val="26"/>
                <w:szCs w:val="26"/>
              </w:rPr>
              <w:t>Tên</w:t>
            </w:r>
            <w:r w:rsidRPr="008922D8">
              <w:rPr>
                <w:rFonts w:ascii="Times New Roman" w:hAnsi="Times New Roman"/>
                <w:b/>
                <w:i w:val="0"/>
                <w:sz w:val="26"/>
                <w:szCs w:val="26"/>
                <w:lang w:val="vi-VN"/>
              </w:rPr>
              <w:t xml:space="preserve"> Nhóm</w:t>
            </w:r>
            <w:r w:rsidR="004266D5" w:rsidRPr="008922D8">
              <w:rPr>
                <w:rFonts w:ascii="Times New Roman" w:hAnsi="Times New Roman"/>
                <w:b/>
                <w:i w:val="0"/>
                <w:sz w:val="26"/>
                <w:szCs w:val="26"/>
              </w:rPr>
              <w:t>:</w:t>
            </w:r>
          </w:p>
        </w:tc>
        <w:tc>
          <w:tcPr>
            <w:tcW w:w="7740" w:type="dxa"/>
            <w:gridSpan w:val="3"/>
          </w:tcPr>
          <w:p w14:paraId="3C5D11EA" w14:textId="77777777" w:rsidR="004266D5" w:rsidRPr="008922D8" w:rsidRDefault="00DD071F">
            <w:pPr>
              <w:pStyle w:val="Heading4"/>
              <w:rPr>
                <w:rFonts w:ascii="Times New Roman" w:hAnsi="Times New Roman"/>
                <w:i w:val="0"/>
                <w:sz w:val="26"/>
                <w:szCs w:val="26"/>
              </w:rPr>
            </w:pPr>
            <w:r w:rsidRPr="008922D8">
              <w:rPr>
                <w:rFonts w:ascii="Times New Roman" w:hAnsi="Times New Roman"/>
                <w:i w:val="0"/>
                <w:sz w:val="26"/>
                <w:szCs w:val="26"/>
              </w:rPr>
              <w:t>Nhóm 0</w:t>
            </w:r>
            <w:r w:rsidR="00534B88">
              <w:rPr>
                <w:rFonts w:ascii="Times New Roman" w:hAnsi="Times New Roman"/>
                <w:i w:val="0"/>
                <w:sz w:val="26"/>
                <w:szCs w:val="26"/>
              </w:rPr>
              <w:t>7</w:t>
            </w:r>
          </w:p>
        </w:tc>
      </w:tr>
      <w:tr w:rsidR="001F12B5" w:rsidRPr="008922D8" w14:paraId="14A6B6BB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F0DF2BD" w14:textId="77777777" w:rsidR="001F12B5" w:rsidRPr="008922D8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6"/>
                <w:szCs w:val="26"/>
              </w:rPr>
            </w:pPr>
            <w:r w:rsidRPr="008922D8">
              <w:rPr>
                <w:rFonts w:ascii="Times New Roman" w:hAnsi="Times New Roman"/>
                <w:b/>
                <w:i w:val="0"/>
                <w:sz w:val="26"/>
                <w:szCs w:val="26"/>
              </w:rPr>
              <w:t>Tên</w:t>
            </w:r>
            <w:r w:rsidRPr="008922D8">
              <w:rPr>
                <w:rFonts w:ascii="Times New Roman" w:hAnsi="Times New Roman"/>
                <w:b/>
                <w:i w:val="0"/>
                <w:sz w:val="26"/>
                <w:szCs w:val="26"/>
                <w:lang w:val="vi-VN"/>
              </w:rPr>
              <w:t xml:space="preserve"> Đề Tài</w:t>
            </w:r>
            <w:r w:rsidR="001F12B5" w:rsidRPr="008922D8">
              <w:rPr>
                <w:rFonts w:ascii="Times New Roman" w:hAnsi="Times New Roman"/>
                <w:b/>
                <w:i w:val="0"/>
                <w:sz w:val="26"/>
                <w:szCs w:val="26"/>
              </w:rPr>
              <w:t>:</w:t>
            </w:r>
          </w:p>
        </w:tc>
        <w:tc>
          <w:tcPr>
            <w:tcW w:w="7740" w:type="dxa"/>
            <w:gridSpan w:val="3"/>
          </w:tcPr>
          <w:p w14:paraId="35262D5A" w14:textId="77777777" w:rsidR="00DD071F" w:rsidRPr="008922D8" w:rsidRDefault="0032374D" w:rsidP="00DD071F">
            <w:pPr>
              <w:spacing w:before="80" w:after="8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Xây dựng và Phát triển Website bán thiết bị IoT, linh kiện và đồ điện tử</w:t>
            </w:r>
          </w:p>
        </w:tc>
      </w:tr>
      <w:tr w:rsidR="004266D5" w:rsidRPr="008922D8" w14:paraId="230C29DB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ABCE006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 xml:space="preserve">Ngày Họp:  </w:t>
            </w:r>
          </w:p>
        </w:tc>
        <w:tc>
          <w:tcPr>
            <w:tcW w:w="3060" w:type="dxa"/>
          </w:tcPr>
          <w:p w14:paraId="1AEB39F2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14/09/2026</w:t>
            </w:r>
          </w:p>
        </w:tc>
        <w:tc>
          <w:tcPr>
            <w:tcW w:w="1800" w:type="dxa"/>
            <w:shd w:val="pct12" w:color="auto" w:fill="FFFFFF"/>
          </w:tcPr>
          <w:p w14:paraId="4D1AC4BE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Thời gian:</w:t>
            </w:r>
          </w:p>
        </w:tc>
        <w:tc>
          <w:tcPr>
            <w:tcW w:w="2880" w:type="dxa"/>
          </w:tcPr>
          <w:p w14:paraId="16FA7FF9" w14:textId="28AC03FE" w:rsidR="001A0B87" w:rsidRDefault="008D160A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15:45 – 18:20</w:t>
            </w:r>
          </w:p>
        </w:tc>
      </w:tr>
    </w:tbl>
    <w:p w14:paraId="24AE8B74" w14:textId="77777777" w:rsidR="004266D5" w:rsidRPr="008922D8" w:rsidRDefault="004266D5">
      <w:pPr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8922D8" w14:paraId="4F71EE2D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5728B343" w14:textId="77777777" w:rsidR="004266D5" w:rsidRPr="008922D8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8922D8">
              <w:rPr>
                <w:rFonts w:ascii="Times New Roman" w:hAnsi="Times New Roman"/>
                <w:szCs w:val="26"/>
              </w:rPr>
              <w:t xml:space="preserve">1. </w:t>
            </w:r>
            <w:r w:rsidR="00F01094" w:rsidRPr="008922D8">
              <w:rPr>
                <w:rFonts w:ascii="Times New Roman" w:hAnsi="Times New Roman"/>
                <w:szCs w:val="26"/>
              </w:rPr>
              <w:t>Mục</w:t>
            </w:r>
            <w:r w:rsidR="00F01094" w:rsidRPr="008922D8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8922D8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8922D8" w14:paraId="65F94B9B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60CB1035" w14:textId="6B00D7F4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Đánh giá tiến độ hoàn thành các module cốt lõi giai đoạn 1 (Auth, Sản phẩm, Giỏ hàng, Đặt hàng, Chính sách) do Nhóm trưởng Nguyễn Kiêm Mạnh điều phối.</w:t>
            </w:r>
          </w:p>
          <w:p w14:paraId="6939B59E" w14:textId="5DD949EE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Tích hợp API Frontend - Backend và thảo luận giải pháp kỹ thuật cho các tính năng nâng cao (Serial bảo hành, Support ticket, Audit log, Kiểm duyệt đánh giá, Thống kê hành vi).</w:t>
            </w:r>
          </w:p>
        </w:tc>
      </w:tr>
    </w:tbl>
    <w:p w14:paraId="27D67804" w14:textId="77777777" w:rsidR="004266D5" w:rsidRPr="008922D8" w:rsidRDefault="004266D5">
      <w:pPr>
        <w:rPr>
          <w:rFonts w:ascii="Times New Roman" w:hAnsi="Times New Roman"/>
          <w:sz w:val="26"/>
          <w:szCs w:val="26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2"/>
        <w:gridCol w:w="2551"/>
        <w:gridCol w:w="4820"/>
        <w:gridCol w:w="1317"/>
      </w:tblGrid>
      <w:tr w:rsidR="00802042" w:rsidRPr="008922D8" w14:paraId="354EAF1B" w14:textId="77777777" w:rsidTr="008922D8">
        <w:trPr>
          <w:cantSplit/>
        </w:trPr>
        <w:tc>
          <w:tcPr>
            <w:tcW w:w="8763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69C6EAD9" w14:textId="77777777" w:rsidR="00802042" w:rsidRPr="008922D8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8922D8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8922D8">
              <w:rPr>
                <w:rFonts w:ascii="Times New Roman" w:hAnsi="Times New Roman"/>
                <w:szCs w:val="26"/>
              </w:rPr>
              <w:t>Thành</w:t>
            </w:r>
            <w:r w:rsidR="00F01094" w:rsidRPr="008922D8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8922D8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317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F2C65EB" w14:textId="77777777" w:rsidR="00802042" w:rsidRPr="008922D8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</w:p>
        </w:tc>
      </w:tr>
      <w:bookmarkEnd w:id="0"/>
      <w:tr w:rsidR="00802042" w:rsidRPr="008922D8" w14:paraId="26BFA3BA" w14:textId="77777777" w:rsidTr="008922D8">
        <w:trPr>
          <w:cantSplit/>
        </w:trPr>
        <w:tc>
          <w:tcPr>
            <w:tcW w:w="13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vAlign w:val="center"/>
          </w:tcPr>
          <w:p w14:paraId="26A06445" w14:textId="77777777" w:rsidR="00802042" w:rsidRPr="008922D8" w:rsidRDefault="002C7FF3" w:rsidP="008922D8">
            <w:pPr>
              <w:pStyle w:val="CovFormText"/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MSSV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vAlign w:val="center"/>
          </w:tcPr>
          <w:p w14:paraId="72336D27" w14:textId="77777777" w:rsidR="00802042" w:rsidRPr="008922D8" w:rsidRDefault="002C7FF3" w:rsidP="008922D8">
            <w:pPr>
              <w:pStyle w:val="CovFormText"/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4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vAlign w:val="center"/>
          </w:tcPr>
          <w:p w14:paraId="39EF52F3" w14:textId="77777777" w:rsidR="00802042" w:rsidRPr="008922D8" w:rsidRDefault="00802042" w:rsidP="008922D8">
            <w:pPr>
              <w:pStyle w:val="CovFormText"/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E-mail</w:t>
            </w:r>
          </w:p>
        </w:tc>
        <w:tc>
          <w:tcPr>
            <w:tcW w:w="13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vAlign w:val="center"/>
          </w:tcPr>
          <w:p w14:paraId="2D4E0FC4" w14:textId="77777777" w:rsidR="00802042" w:rsidRPr="008922D8" w:rsidRDefault="002C7FF3" w:rsidP="008922D8">
            <w:pPr>
              <w:pStyle w:val="CovFormText"/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  <w:r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Tham</w:t>
            </w:r>
            <w:r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 xml:space="preserve"> dự</w:t>
            </w:r>
            <w:r w:rsidR="00802042" w:rsidRPr="008922D8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(Y/N)</w:t>
            </w:r>
          </w:p>
        </w:tc>
      </w:tr>
      <w:tr w:rsidR="00802042" w:rsidRPr="008922D8" w14:paraId="55494C93" w14:textId="77777777" w:rsidTr="008922D8">
        <w:trPr>
          <w:cantSplit/>
        </w:trPr>
        <w:tc>
          <w:tcPr>
            <w:tcW w:w="13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F8E206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23010909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03D6A7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Nguyễn Kiêm Mạnh (Nhóm trưởng)</w:t>
            </w:r>
          </w:p>
        </w:tc>
        <w:tc>
          <w:tcPr>
            <w:tcW w:w="4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4E694F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23010909@st.phenikaa-uni.edu.vn</w:t>
            </w:r>
          </w:p>
        </w:tc>
        <w:tc>
          <w:tcPr>
            <w:tcW w:w="13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2ACEB9" w14:textId="77777777" w:rsidR="001A0B87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</w:rPr>
              <w:t>Y</w:t>
            </w:r>
          </w:p>
        </w:tc>
      </w:tr>
      <w:tr w:rsidR="00DD071F" w:rsidRPr="008922D8" w14:paraId="241A1E8F" w14:textId="77777777" w:rsidTr="008922D8">
        <w:trPr>
          <w:cantSplit/>
        </w:trPr>
        <w:tc>
          <w:tcPr>
            <w:tcW w:w="13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0B742C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23010818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74B4D7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Phan Minh Trúc</w:t>
            </w:r>
          </w:p>
        </w:tc>
        <w:tc>
          <w:tcPr>
            <w:tcW w:w="4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4A9BDC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23010818@st.phenikaa-uni.edu.vn</w:t>
            </w:r>
          </w:p>
        </w:tc>
        <w:tc>
          <w:tcPr>
            <w:tcW w:w="13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4A1526" w14:textId="77777777" w:rsidR="001A0B87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</w:rPr>
              <w:t>Y</w:t>
            </w:r>
          </w:p>
        </w:tc>
      </w:tr>
      <w:tr w:rsidR="00DD071F" w:rsidRPr="008922D8" w14:paraId="146D535A" w14:textId="77777777" w:rsidTr="008922D8">
        <w:trPr>
          <w:cantSplit/>
        </w:trPr>
        <w:tc>
          <w:tcPr>
            <w:tcW w:w="13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131FEE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23010772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BCA7FC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Lê Đức Duy</w:t>
            </w:r>
          </w:p>
        </w:tc>
        <w:tc>
          <w:tcPr>
            <w:tcW w:w="4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851CB5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23010772@st.phenikaa-uni.edu.vn</w:t>
            </w:r>
          </w:p>
        </w:tc>
        <w:tc>
          <w:tcPr>
            <w:tcW w:w="13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AAFB09" w14:textId="77777777" w:rsidR="001A0B87" w:rsidRDefault="0000000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</w:rPr>
              <w:t>Y</w:t>
            </w:r>
          </w:p>
        </w:tc>
      </w:tr>
      <w:tr w:rsidR="00DD071F" w:rsidRPr="008922D8" w14:paraId="2F02DC5C" w14:textId="77777777" w:rsidTr="008922D8">
        <w:trPr>
          <w:cantSplit/>
        </w:trPr>
        <w:tc>
          <w:tcPr>
            <w:tcW w:w="1392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1235752" w14:textId="77777777" w:rsidR="00DD071F" w:rsidRPr="008922D8" w:rsidRDefault="00DD071F" w:rsidP="00DD071F">
            <w:pPr>
              <w:pStyle w:val="CovFormText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 w:rsidRPr="008922D8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GVHD</w:t>
            </w:r>
          </w:p>
        </w:tc>
        <w:tc>
          <w:tcPr>
            <w:tcW w:w="255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3D9C467" w14:textId="77777777" w:rsidR="00DD071F" w:rsidRPr="008922D8" w:rsidRDefault="00DD071F" w:rsidP="00DD071F">
            <w:pPr>
              <w:pStyle w:val="CovFormTex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922D8">
              <w:rPr>
                <w:rFonts w:ascii="Times New Roman" w:hAnsi="Times New Roman"/>
                <w:b/>
                <w:bCs/>
                <w:sz w:val="24"/>
                <w:szCs w:val="24"/>
              </w:rPr>
              <w:t>T</w:t>
            </w:r>
            <w:r w:rsidR="00534B88">
              <w:rPr>
                <w:rFonts w:ascii="Times New Roman" w:hAnsi="Times New Roman"/>
                <w:b/>
                <w:bCs/>
                <w:sz w:val="24"/>
                <w:szCs w:val="24"/>
              </w:rPr>
              <w:t>S. Nguyễn Văn Tánh</w:t>
            </w:r>
          </w:p>
        </w:tc>
        <w:tc>
          <w:tcPr>
            <w:tcW w:w="48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504E33" w14:textId="77777777" w:rsidR="00DD071F" w:rsidRPr="008922D8" w:rsidRDefault="00DD071F" w:rsidP="00DD071F">
            <w:pPr>
              <w:pStyle w:val="CovFormTex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1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27D4EFDE" w14:textId="77777777" w:rsidR="00DD071F" w:rsidRPr="008922D8" w:rsidRDefault="00DD071F" w:rsidP="00DD071F">
            <w:pPr>
              <w:pStyle w:val="CovFormText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BCC7E8E" w14:textId="77777777" w:rsidR="001F12B5" w:rsidRPr="008922D8" w:rsidRDefault="001F12B5">
      <w:pPr>
        <w:rPr>
          <w:rFonts w:ascii="Times New Roman" w:hAnsi="Times New Roman"/>
          <w:b/>
          <w:color w:val="800080"/>
          <w:sz w:val="26"/>
          <w:szCs w:val="26"/>
        </w:rPr>
      </w:pPr>
    </w:p>
    <w:p w14:paraId="0F1FCBDB" w14:textId="77777777" w:rsidR="00CA6963" w:rsidRPr="008922D8" w:rsidRDefault="00CA6963">
      <w:pPr>
        <w:rPr>
          <w:rFonts w:ascii="Times New Roman" w:hAnsi="Times New Roman"/>
          <w:b/>
          <w:i/>
          <w:iCs/>
          <w:color w:val="800080"/>
          <w:sz w:val="26"/>
          <w:szCs w:val="26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4"/>
        <w:gridCol w:w="236"/>
      </w:tblGrid>
      <w:tr w:rsidR="00CA6963" w:rsidRPr="008922D8" w14:paraId="09D782B2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51DC41DC" w14:textId="77777777" w:rsidR="00CA6963" w:rsidRPr="008922D8" w:rsidRDefault="00802042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r w:rsidRPr="008922D8">
              <w:rPr>
                <w:rFonts w:ascii="Times New Roman" w:hAnsi="Times New Roman"/>
                <w:szCs w:val="26"/>
              </w:rPr>
              <w:t>3</w:t>
            </w:r>
            <w:r w:rsidR="00CA6963" w:rsidRPr="008922D8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8922D8">
              <w:rPr>
                <w:rFonts w:ascii="Times New Roman" w:hAnsi="Times New Roman"/>
                <w:szCs w:val="26"/>
              </w:rPr>
              <w:t>Các</w:t>
            </w:r>
            <w:r w:rsidR="004E067B" w:rsidRPr="008922D8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8922D8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8922D8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8922D8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8922D8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8922D8" w14:paraId="246781E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2BBD9E1D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1. Báo cáo &amp; Nghiệm thu Tiến độ Giai đoạn 1:</w:t>
            </w:r>
          </w:p>
        </w:tc>
      </w:tr>
      <w:tr w:rsidR="001F12B5" w:rsidRPr="008922D8" w14:paraId="3BC5F90D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31EF1359" w14:textId="4E029FD4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Nguyễn Kiêm Mạnh (Nhóm trưởng): Hoàn thành giao diện Frontend Next.js, hoàn thiện luồng Giỏ hàng, Đặt hàng (Checkout) hỗ trợ COD và tích hợp cổng thanh toán VNPAY (sandbox).</w:t>
            </w:r>
            <w:r>
              <w:rPr>
                <w:rFonts w:ascii="Times New Roman" w:hAnsi="Times New Roman"/>
              </w:rPr>
              <w:br/>
              <w:t>- Phan Minh Trúc: Hoàn thành NestJS Backend core, Prisma schema, API Auth (JWT, Refresh Token, Google OAuth), API Quản lý Danh mục, Thương hiệu, Sản phẩm và các biến thể (Variants/Combo).</w:t>
            </w:r>
            <w:r>
              <w:rPr>
                <w:rFonts w:ascii="Times New Roman" w:hAnsi="Times New Roman"/>
              </w:rPr>
              <w:br/>
              <w:t>- Lê Đức Duy: Hoàn thành CSDL chính sách, các trang Chính sách &amp; Pháp lý (Điều khoản dịch vụ, Bảo vệ dữ liệu cá nhân, Chính sách đổi trả) và chức năng Yêu cầu người dùng đồng ý điều khoản (Consent).</w:t>
            </w:r>
          </w:p>
        </w:tc>
      </w:tr>
      <w:tr w:rsidR="001F12B5" w:rsidRPr="008922D8" w14:paraId="7EB9F25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34F038A5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2. Thảo luận &amp; Giải quyết Vướng mắc Kỹ thuật:</w:t>
            </w:r>
          </w:p>
        </w:tc>
      </w:tr>
      <w:tr w:rsidR="001F12B5" w:rsidRPr="008922D8" w14:paraId="534DBB6F" w14:textId="77777777" w:rsidTr="00B1646F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839"/>
        </w:trPr>
        <w:tc>
          <w:tcPr>
            <w:tcW w:w="10064" w:type="dxa"/>
          </w:tcPr>
          <w:p w14:paraId="3E941DF3" w14:textId="68D1BEBA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lastRenderedPageBreak/>
              <w:t>- Thảo luận luồng xử lý mã Serial bảo hành điện tử độc bản cho từng thiết bị IoT bán ra.</w:t>
            </w:r>
            <w:r>
              <w:rPr>
                <w:rFonts w:ascii="Times New Roman" w:hAnsi="Times New Roman"/>
              </w:rPr>
              <w:br/>
              <w:t>- Thống nhất quy trình xử lý Yêu cầu hỗ trợ (Support Ticket) có đính kèm hình ảnh minh chứng.</w:t>
            </w:r>
            <w:r>
              <w:rPr>
                <w:rFonts w:ascii="Times New Roman" w:hAnsi="Times New Roman"/>
              </w:rPr>
              <w:br/>
              <w:t>- Thống nhất cơ chế Kiểm duyệt đánh giá (Review moderation) và Ghi nhận nhật ký kiểm toán (Audit Log) cho Admin.</w:t>
            </w:r>
          </w:p>
        </w:tc>
      </w:tr>
      <w:tr w:rsidR="001A0B87" w14:paraId="2C51BD56" w14:textId="77777777">
        <w:tc>
          <w:tcPr>
            <w:tcW w:w="10064" w:type="dxa"/>
          </w:tcPr>
          <w:p w14:paraId="681C6817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3. Phân công Chi tiết Chức năng Nâng cao Giai đoạn 2:</w:t>
            </w:r>
          </w:p>
        </w:tc>
        <w:tc>
          <w:tcPr>
            <w:tcW w:w="16" w:type="dxa"/>
          </w:tcPr>
          <w:p w14:paraId="24D2213C" w14:textId="77777777" w:rsidR="001A0B87" w:rsidRDefault="001A0B87"/>
        </w:tc>
      </w:tr>
      <w:tr w:rsidR="001A0B87" w14:paraId="06894BBA" w14:textId="77777777">
        <w:tc>
          <w:tcPr>
            <w:tcW w:w="10064" w:type="dxa"/>
          </w:tcPr>
          <w:p w14:paraId="56D94B1B" w14:textId="4CB85100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Nguyễn Kiêm Mạnh: Điều phối tiến độ chung. Xây dựng tính năng Bảo hành theo mã Serial (kích hoạt &amp; tra cứu), các trang Tổng quan dành cho Admin, Trung tâm hỗ trợ Support Ticket (đổi/trả, bảo hành, khiếu nại) và trang Duyệt/từ chối đánh giá phía Admin.</w:t>
            </w:r>
            <w:r>
              <w:rPr>
                <w:rFonts w:ascii="Times New Roman" w:hAnsi="Times New Roman"/>
              </w:rPr>
              <w:br/>
              <w:t>- Phan Minh Trúc: Xây dựng trang Quản lý người dùng, trang Tài khoản &amp; So sánh sản phẩm, API Nhật ký kiểm toán (Audit Logs), Lịch sử trạng thái đơn hàng (OrderStatusHistory) và cấu hình Docker container.</w:t>
            </w:r>
            <w:r>
              <w:rPr>
                <w:rFonts w:ascii="Times New Roman" w:hAnsi="Times New Roman"/>
              </w:rPr>
              <w:br/>
              <w:t>- Lê Đức Duy: Xây dựng chức năng Hỏi - Đáp sản phẩm, Đánh giá - Bình luận có kiểm duyệt, Thống kê hành vi người dùng (User events), trang Báo cáo thống kê Admin và cập nhật CSDL tương ứng.</w:t>
            </w:r>
          </w:p>
        </w:tc>
        <w:tc>
          <w:tcPr>
            <w:tcW w:w="16" w:type="dxa"/>
          </w:tcPr>
          <w:p w14:paraId="692333DB" w14:textId="77777777" w:rsidR="001A0B87" w:rsidRDefault="001A0B87"/>
        </w:tc>
      </w:tr>
      <w:tr w:rsidR="001A0B87" w14:paraId="530ECC20" w14:textId="77777777">
        <w:tc>
          <w:tcPr>
            <w:tcW w:w="10064" w:type="dxa"/>
          </w:tcPr>
          <w:p w14:paraId="5C2AD903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4. Đánh giá Tỷ lệ Đóng góp &amp; Tiến độ Tổng thể:</w:t>
            </w:r>
          </w:p>
        </w:tc>
        <w:tc>
          <w:tcPr>
            <w:tcW w:w="16" w:type="dxa"/>
          </w:tcPr>
          <w:p w14:paraId="72D43C00" w14:textId="77777777" w:rsidR="001A0B87" w:rsidRDefault="001A0B87"/>
        </w:tc>
      </w:tr>
      <w:tr w:rsidR="001A0B87" w14:paraId="1D1C5C59" w14:textId="77777777">
        <w:tc>
          <w:tcPr>
            <w:tcW w:w="10064" w:type="dxa"/>
          </w:tcPr>
          <w:p w14:paraId="79B9D8D7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Tiến độ đạt 70% tổng lượng công việc. Phân công đảm bảo cân bằng kỹ thuật độc lập cho 3 thành viên.</w:t>
            </w:r>
          </w:p>
        </w:tc>
        <w:tc>
          <w:tcPr>
            <w:tcW w:w="16" w:type="dxa"/>
          </w:tcPr>
          <w:p w14:paraId="69C09B8D" w14:textId="77777777" w:rsidR="001A0B87" w:rsidRDefault="001A0B87"/>
        </w:tc>
      </w:tr>
    </w:tbl>
    <w:p w14:paraId="640F79ED" w14:textId="77777777" w:rsidR="004D42BB" w:rsidRPr="008922D8" w:rsidRDefault="004D42BB" w:rsidP="004D42BB">
      <w:pPr>
        <w:pStyle w:val="Heading1"/>
        <w:rPr>
          <w:rFonts w:ascii="Times New Roman" w:hAnsi="Times New Roman"/>
          <w:b/>
          <w:color w:val="800080"/>
          <w:sz w:val="26"/>
          <w:szCs w:val="26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8"/>
        <w:gridCol w:w="7412"/>
      </w:tblGrid>
      <w:tr w:rsidR="00330E4D" w:rsidRPr="008922D8" w14:paraId="71839F63" w14:textId="77777777" w:rsidTr="00B400E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  <w:vAlign w:val="center"/>
          </w:tcPr>
          <w:p w14:paraId="40C570C2" w14:textId="77777777" w:rsidR="00330E4D" w:rsidRPr="008922D8" w:rsidRDefault="00330E4D" w:rsidP="00B400E0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8922D8">
              <w:rPr>
                <w:rFonts w:ascii="Times New Roman" w:hAnsi="Times New Roman"/>
                <w:szCs w:val="26"/>
              </w:rPr>
              <w:t>4. Nhiệm vụ sau buổi họp</w:t>
            </w:r>
          </w:p>
        </w:tc>
      </w:tr>
      <w:tr w:rsidR="00330E4D" w:rsidRPr="008922D8" w14:paraId="3CFA9436" w14:textId="77777777" w:rsidTr="00B400E0">
        <w:trPr>
          <w:cantSplit/>
          <w:trHeight w:val="252"/>
        </w:trPr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vAlign w:val="center"/>
          </w:tcPr>
          <w:p w14:paraId="61867BCB" w14:textId="0C187BAE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 xml:space="preserve">Nguyễn Kiêm Mạnh </w:t>
            </w:r>
          </w:p>
        </w:tc>
        <w:tc>
          <w:tcPr>
            <w:tcW w:w="7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480B0F" w14:textId="2242BAF1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Chủ trì họp nhóm kiểm tra tiến độ giữa kỳ và điều chỉnh phân công giai đoạn 2.</w:t>
            </w:r>
          </w:p>
          <w:p w14:paraId="09DD495F" w14:textId="2F319F6B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Xây dựng giao diện &amp; API tra cứu bảo hành điện tử theo mã Serial.</w:t>
            </w:r>
          </w:p>
          <w:p w14:paraId="09546C00" w14:textId="0B8BB6D5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Xây dựng giao diện trang Tổng quan dành cho Admin (Dashboard).</w:t>
            </w:r>
          </w:p>
          <w:p w14:paraId="06BFEF1B" w14:textId="1B3A1FF9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Xây dựng Trung tâm hỗ trợ (Support Ticket: Đổi/trả, bảo hành, khiếu nại kèm hình ảnh).</w:t>
            </w:r>
          </w:p>
          <w:p w14:paraId="0C448DA4" w14:textId="551EFBCE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Xây dựng giao diện Duyệt/từ chối Đánh giá phía Admin.</w:t>
            </w:r>
          </w:p>
        </w:tc>
      </w:tr>
      <w:tr w:rsidR="00330E4D" w:rsidRPr="008922D8" w14:paraId="33017392" w14:textId="77777777" w:rsidTr="00B400E0">
        <w:trPr>
          <w:cantSplit/>
          <w:trHeight w:val="252"/>
        </w:trPr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vAlign w:val="center"/>
          </w:tcPr>
          <w:p w14:paraId="7414A7F7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>Phan Minh Trúc</w:t>
            </w:r>
          </w:p>
        </w:tc>
        <w:tc>
          <w:tcPr>
            <w:tcW w:w="7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7CB274" w14:textId="6FD576B5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Xây dựng trang Quản lý người dùng, Quản lý danh mục/thương hiệu/sản phẩm phía Admin.</w:t>
            </w:r>
          </w:p>
          <w:p w14:paraId="65D6F291" w14:textId="5DC5F55F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Xây dựng trang Tài khoản cá nhân và chức năng So sánh sản phẩm.</w:t>
            </w:r>
          </w:p>
          <w:p w14:paraId="02248A22" w14:textId="0B8C1D79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Viết API Nhật ký kiểm toán (Audit logs) và Theo dõi lịch sử trạng thái đơn hàng.</w:t>
            </w:r>
          </w:p>
          <w:p w14:paraId="4ED3EB94" w14:textId="2EF5D304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Thiết lập Dockerfile &amp; docker-compose.yml cho Backend và Frontend.</w:t>
            </w:r>
          </w:p>
        </w:tc>
      </w:tr>
      <w:tr w:rsidR="00330E4D" w:rsidRPr="008922D8" w14:paraId="1C831488" w14:textId="77777777" w:rsidTr="00B400E0">
        <w:trPr>
          <w:cantSplit/>
        </w:trPr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vAlign w:val="center"/>
          </w:tcPr>
          <w:p w14:paraId="59BB7A9C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lastRenderedPageBreak/>
              <w:t>Lê Đức Duy</w:t>
            </w:r>
          </w:p>
        </w:tc>
        <w:tc>
          <w:tcPr>
            <w:tcW w:w="74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5B92F5" w14:textId="322AB6B8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Xây dựng chức năng Hỏi - Đáp sản phẩm phía Client &amp; Admin.</w:t>
            </w:r>
          </w:p>
          <w:p w14:paraId="3C218424" w14:textId="2CE802B7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Xây dựng chức năng Đánh giá - Bình luận sản phẩm có kiểm duyệt (Moderation reason).</w:t>
            </w:r>
          </w:p>
          <w:p w14:paraId="6CD72953" w14:textId="7BB9A75B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Xây dựng hệ thống theo dõi Thống kê hành vi người dùng (User Events) &amp; Trang báo cáo thống kê Admin.</w:t>
            </w:r>
          </w:p>
          <w:p w14:paraId="15594399" w14:textId="35477AA0" w:rsidR="001A0B87" w:rsidRDefault="00C72D84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- Cập nhật cấu trúc cơ sở dữ liệu Prisma đáp ứng các chức năng mới.</w:t>
            </w:r>
          </w:p>
        </w:tc>
      </w:tr>
    </w:tbl>
    <w:p w14:paraId="6BB777FA" w14:textId="77777777" w:rsidR="00330E4D" w:rsidRPr="008922D8" w:rsidRDefault="00330E4D" w:rsidP="00330E4D">
      <w:pPr>
        <w:rPr>
          <w:rFonts w:ascii="Times New Roman" w:hAnsi="Times New Roman"/>
          <w:sz w:val="26"/>
          <w:szCs w:val="26"/>
        </w:rPr>
      </w:pPr>
    </w:p>
    <w:p w14:paraId="7882921A" w14:textId="77777777" w:rsidR="004D42BB" w:rsidRPr="008922D8" w:rsidRDefault="004D42BB" w:rsidP="004D42BB">
      <w:pPr>
        <w:rPr>
          <w:rFonts w:ascii="Times New Roman" w:hAnsi="Times New Roman"/>
          <w:sz w:val="26"/>
          <w:szCs w:val="26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8922D8" w14:paraId="61316C1B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442BD905" w14:textId="77777777" w:rsidR="004D42BB" w:rsidRPr="008922D8" w:rsidRDefault="00330E4D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8922D8">
              <w:rPr>
                <w:rFonts w:ascii="Times New Roman" w:hAnsi="Times New Roman"/>
                <w:szCs w:val="26"/>
              </w:rPr>
              <w:t>5</w:t>
            </w:r>
            <w:r w:rsidR="004D42BB" w:rsidRPr="008922D8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8922D8">
              <w:rPr>
                <w:rFonts w:ascii="Times New Roman" w:hAnsi="Times New Roman"/>
                <w:szCs w:val="26"/>
              </w:rPr>
              <w:t>Buổi</w:t>
            </w:r>
            <w:r w:rsidR="004E067B" w:rsidRPr="008922D8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8922D8">
              <w:rPr>
                <w:rFonts w:ascii="Times New Roman" w:hAnsi="Times New Roman"/>
                <w:szCs w:val="26"/>
              </w:rPr>
              <w:t xml:space="preserve"> </w:t>
            </w:r>
          </w:p>
        </w:tc>
      </w:tr>
      <w:tr w:rsidR="00537CDF" w:rsidRPr="008922D8" w14:paraId="65FDE3CA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400D391A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 xml:space="preserve">Ngày: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4667F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22/09/2026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7EECFDFC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 xml:space="preserve">Thời gian: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8A34E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20:00 – 21:30</w:t>
            </w:r>
          </w:p>
        </w:tc>
      </w:tr>
      <w:tr w:rsidR="004D42BB" w:rsidRPr="008922D8" w14:paraId="5ADCE72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818B145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</w:rPr>
              <w:t xml:space="preserve">Mục tiêu: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558BB1" w14:textId="77777777" w:rsidR="001A0B87" w:rsidRDefault="00000000">
            <w:pPr>
              <w:spacing w:before="40" w:after="40" w:line="276" w:lineRule="auto"/>
            </w:pPr>
            <w:r>
              <w:rPr>
                <w:rFonts w:ascii="Times New Roman" w:hAnsi="Times New Roman"/>
              </w:rPr>
              <w:t>Tổng duyệt nghiệm thu toàn bộ hệ thống (End-to-End Testing), kiểm thử bảo mật &amp; hiệu năng, đóng gói Docker và hoàn thiện tài liệu báo cáo dự án.</w:t>
            </w:r>
          </w:p>
        </w:tc>
      </w:tr>
    </w:tbl>
    <w:p w14:paraId="679CCBE9" w14:textId="77777777" w:rsidR="004266D5" w:rsidRPr="008922D8" w:rsidRDefault="004266D5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 w:val="26"/>
          <w:szCs w:val="26"/>
        </w:rPr>
      </w:pPr>
    </w:p>
    <w:p w14:paraId="05479672" w14:textId="77777777" w:rsidR="000E11B1" w:rsidRPr="008922D8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 w:val="26"/>
          <w:szCs w:val="26"/>
        </w:rPr>
      </w:pPr>
    </w:p>
    <w:sectPr w:rsidR="000E11B1" w:rsidRPr="008922D8" w:rsidSect="004D42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E0B11" w14:textId="77777777" w:rsidR="007D6277" w:rsidRDefault="007D6277">
      <w:r>
        <w:separator/>
      </w:r>
    </w:p>
  </w:endnote>
  <w:endnote w:type="continuationSeparator" w:id="0">
    <w:p w14:paraId="4B47DCD8" w14:textId="77777777" w:rsidR="007D6277" w:rsidRDefault="007D6277">
      <w:r>
        <w:continuationSeparator/>
      </w:r>
    </w:p>
  </w:endnote>
  <w:endnote w:type="continuationNotice" w:id="1">
    <w:p w14:paraId="7EA21160" w14:textId="77777777" w:rsidR="007D6277" w:rsidRDefault="007D62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0B52A" w14:textId="77777777" w:rsidR="002551AC" w:rsidRDefault="002551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62"/>
      <w:gridCol w:w="4786"/>
    </w:tblGrid>
    <w:tr w:rsidR="00384904" w:rsidRPr="00643B68" w14:paraId="2D5C5EAF" w14:textId="77777777" w:rsidTr="00384904">
      <w:tc>
        <w:tcPr>
          <w:tcW w:w="4932" w:type="dxa"/>
        </w:tcPr>
        <w:p w14:paraId="78DDCDFF" w14:textId="77777777" w:rsidR="00384904" w:rsidRPr="00643B68" w:rsidRDefault="00ED4973" w:rsidP="002551AC">
          <w:pPr>
            <w:pStyle w:val="Footer"/>
            <w:ind w:right="-353"/>
            <w:rPr>
              <w:rFonts w:ascii="Arial Narrow" w:hAnsi="Arial Narrow"/>
              <w:i/>
              <w:iCs/>
              <w:sz w:val="20"/>
            </w:rPr>
          </w:pPr>
          <w:r w:rsidRPr="00643B68">
            <w:rPr>
              <w:rFonts w:ascii="Arial Narrow" w:hAnsi="Arial Narrow"/>
              <w:i/>
              <w:iCs/>
              <w:sz w:val="20"/>
            </w:rPr>
            <w:t>CSE703102_N02_Group</w:t>
          </w:r>
          <w:r w:rsidR="002551AC" w:rsidRPr="00643B68">
            <w:rPr>
              <w:rFonts w:ascii="Arial Narrow" w:hAnsi="Arial Narrow"/>
              <w:i/>
              <w:iCs/>
              <w:sz w:val="20"/>
            </w:rPr>
            <w:t>0</w:t>
          </w:r>
          <w:r w:rsidRPr="00643B68">
            <w:rPr>
              <w:rFonts w:ascii="Arial Narrow" w:hAnsi="Arial Narrow"/>
              <w:i/>
              <w:iCs/>
              <w:sz w:val="20"/>
            </w:rPr>
            <w:t>7_ MeetingMinutesReport_L</w:t>
          </w:r>
          <w:r w:rsidR="00635E3B" w:rsidRPr="00643B68">
            <w:rPr>
              <w:rFonts w:ascii="Arial Narrow" w:hAnsi="Arial Narrow"/>
              <w:i/>
              <w:iCs/>
              <w:sz w:val="20"/>
            </w:rPr>
            <w:t>2</w:t>
          </w:r>
          <w:r w:rsidRPr="00643B68">
            <w:rPr>
              <w:rFonts w:ascii="Arial Narrow" w:hAnsi="Arial Narrow"/>
              <w:i/>
              <w:iCs/>
              <w:sz w:val="20"/>
            </w:rPr>
            <w:t>_IoTech</w:t>
          </w:r>
        </w:p>
      </w:tc>
      <w:tc>
        <w:tcPr>
          <w:tcW w:w="4932" w:type="dxa"/>
        </w:tcPr>
        <w:p w14:paraId="70349C48" w14:textId="77777777" w:rsidR="00384904" w:rsidRPr="00643B68" w:rsidRDefault="00384904" w:rsidP="00384904">
          <w:pPr>
            <w:pStyle w:val="Footer"/>
            <w:jc w:val="right"/>
            <w:rPr>
              <w:rFonts w:ascii="Arial Narrow" w:hAnsi="Arial Narrow"/>
              <w:i/>
              <w:iCs/>
              <w:sz w:val="20"/>
            </w:rPr>
          </w:pPr>
          <w:r w:rsidRPr="00643B68">
            <w:rPr>
              <w:rFonts w:ascii="Arial Narrow" w:hAnsi="Arial Narrow"/>
              <w:i/>
              <w:iCs/>
              <w:sz w:val="20"/>
            </w:rPr>
            <w:fldChar w:fldCharType="begin"/>
          </w:r>
          <w:r w:rsidRPr="00643B68">
            <w:rPr>
              <w:rFonts w:ascii="Arial Narrow" w:hAnsi="Arial Narrow"/>
              <w:i/>
              <w:iCs/>
              <w:sz w:val="20"/>
            </w:rPr>
            <w:instrText xml:space="preserve"> PAGE   \* MERGEFORMAT </w:instrText>
          </w:r>
          <w:r w:rsidRPr="00643B68">
            <w:rPr>
              <w:rFonts w:ascii="Arial Narrow" w:hAnsi="Arial Narrow"/>
              <w:i/>
              <w:iCs/>
              <w:sz w:val="20"/>
            </w:rPr>
            <w:fldChar w:fldCharType="separate"/>
          </w:r>
          <w:r w:rsidRPr="00643B68">
            <w:rPr>
              <w:rFonts w:ascii="Arial Narrow" w:hAnsi="Arial Narrow"/>
              <w:i/>
              <w:iCs/>
              <w:sz w:val="20"/>
            </w:rPr>
            <w:t>1</w:t>
          </w:r>
          <w:r w:rsidRPr="00643B68">
            <w:rPr>
              <w:rFonts w:ascii="Arial Narrow" w:hAnsi="Arial Narrow"/>
              <w:i/>
              <w:iCs/>
              <w:noProof/>
              <w:sz w:val="20"/>
            </w:rPr>
            <w:fldChar w:fldCharType="end"/>
          </w:r>
        </w:p>
      </w:tc>
    </w:tr>
  </w:tbl>
  <w:p w14:paraId="4BA92209" w14:textId="77777777" w:rsidR="004266D5" w:rsidRPr="00643B68" w:rsidRDefault="004266D5" w:rsidP="002A6FDA">
    <w:pPr>
      <w:pStyle w:val="Footer"/>
      <w:jc w:val="center"/>
      <w:rPr>
        <w:i/>
        <w:iCs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F591C" w14:textId="77777777" w:rsidR="002551AC" w:rsidRDefault="002551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D8DCF" w14:textId="77777777" w:rsidR="007D6277" w:rsidRDefault="007D6277">
      <w:r>
        <w:separator/>
      </w:r>
    </w:p>
  </w:footnote>
  <w:footnote w:type="continuationSeparator" w:id="0">
    <w:p w14:paraId="2ECE5B36" w14:textId="77777777" w:rsidR="007D6277" w:rsidRDefault="007D6277">
      <w:r>
        <w:continuationSeparator/>
      </w:r>
    </w:p>
  </w:footnote>
  <w:footnote w:type="continuationNotice" w:id="1">
    <w:p w14:paraId="078FA9E7" w14:textId="77777777" w:rsidR="007D6277" w:rsidRDefault="007D62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153C" w14:textId="77777777" w:rsidR="002551AC" w:rsidRDefault="002551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0C392BFD" w14:textId="77777777" w:rsidTr="00A91EEF">
      <w:trPr>
        <w:cantSplit/>
        <w:trHeight w:val="1425"/>
      </w:trPr>
      <w:tc>
        <w:tcPr>
          <w:tcW w:w="1771" w:type="dxa"/>
        </w:tcPr>
        <w:p w14:paraId="28A63D5F" w14:textId="77777777" w:rsidR="00145B1E" w:rsidRPr="00E44179" w:rsidRDefault="00D715EB" w:rsidP="00C94BEB">
          <w:pPr>
            <w:rPr>
              <w:rFonts w:cs="Arial"/>
            </w:rPr>
          </w:pPr>
          <w:r w:rsidRPr="00BC776E">
            <w:rPr>
              <w:noProof/>
            </w:rPr>
            <w:drawing>
              <wp:inline distT="0" distB="0" distL="0" distR="0" wp14:anchorId="75651AA1" wp14:editId="708AA7B8">
                <wp:extent cx="1060340" cy="1074420"/>
                <wp:effectExtent l="0" t="0" r="6985" b="0"/>
                <wp:docPr id="2144447240" name="image195.jpg" descr="A logo for a university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5.jpg" descr="A logo for a university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6069" cy="11004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17" w:type="dxa"/>
        </w:tcPr>
        <w:p w14:paraId="0C8D2D72" w14:textId="77777777" w:rsidR="00145B1E" w:rsidRPr="002D22D0" w:rsidRDefault="002D22D0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color w:val="000000"/>
              <w:sz w:val="28"/>
              <w:szCs w:val="28"/>
            </w:rPr>
            <w:t>TRƯỜNG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>
            <w:rPr>
              <w:rFonts w:ascii="Times New Roman" w:hAnsi="Times New Roman"/>
              <w:color w:val="000000"/>
              <w:sz w:val="28"/>
              <w:szCs w:val="28"/>
            </w:rPr>
            <w:t xml:space="preserve"> – ĐẠI HỌC PHENIKAA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534B88" w:rsidRPr="00534B88">
            <w:rPr>
              <w:rFonts w:ascii="Times New Roman" w:hAnsi="Times New Roman"/>
              <w:color w:val="000000"/>
              <w:sz w:val="28"/>
              <w:szCs w:val="28"/>
            </w:rPr>
            <w:t>CSE703102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</w:t>
          </w:r>
          <w:r w:rsidR="00534B88">
            <w:rPr>
              <w:rFonts w:ascii="Times New Roman" w:hAnsi="Times New Roman"/>
              <w:color w:val="000000"/>
              <w:sz w:val="28"/>
              <w:szCs w:val="28"/>
            </w:rPr>
            <w:t>Thương mại điện tử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="00DD071F" w:rsidRPr="00DD071F">
            <w:rPr>
              <w:rFonts w:ascii="Times New Roman" w:hAnsi="Times New Roman"/>
              <w:sz w:val="28"/>
              <w:szCs w:val="28"/>
            </w:rPr>
            <w:t>BIÊN BẢN HỌP NHÓM SỐ 0</w:t>
          </w:r>
          <w:r w:rsidR="00AF3D07">
            <w:rPr>
              <w:rFonts w:ascii="Times New Roman" w:hAnsi="Times New Roman"/>
              <w:sz w:val="28"/>
              <w:szCs w:val="28"/>
            </w:rPr>
            <w:t>2</w:t>
          </w:r>
        </w:p>
        <w:p w14:paraId="1F153047" w14:textId="77777777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0AE9E0AC" w14:textId="77777777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495CE7E6" w14:textId="77777777" w:rsidR="00802042" w:rsidRPr="00802042" w:rsidRDefault="00802042" w:rsidP="00802042"/>
      </w:tc>
    </w:tr>
  </w:tbl>
  <w:p w14:paraId="08593CB0" w14:textId="77777777" w:rsidR="004266D5" w:rsidRDefault="004266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AD537" w14:textId="77777777" w:rsidR="002551AC" w:rsidRDefault="002551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DAF"/>
    <w:multiLevelType w:val="multilevel"/>
    <w:tmpl w:val="3F8C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5091C"/>
    <w:multiLevelType w:val="multilevel"/>
    <w:tmpl w:val="30EE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5632EF2"/>
    <w:multiLevelType w:val="multilevel"/>
    <w:tmpl w:val="536E3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D7734"/>
    <w:multiLevelType w:val="multilevel"/>
    <w:tmpl w:val="66B240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23D0B"/>
    <w:multiLevelType w:val="multilevel"/>
    <w:tmpl w:val="ECFAE3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E67EA"/>
    <w:multiLevelType w:val="multilevel"/>
    <w:tmpl w:val="9E3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530E8"/>
    <w:multiLevelType w:val="multilevel"/>
    <w:tmpl w:val="CBD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44D6C"/>
    <w:multiLevelType w:val="multilevel"/>
    <w:tmpl w:val="07302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05032">
    <w:abstractNumId w:val="2"/>
  </w:num>
  <w:num w:numId="2" w16cid:durableId="1924953079">
    <w:abstractNumId w:val="7"/>
  </w:num>
  <w:num w:numId="3" w16cid:durableId="1674335274">
    <w:abstractNumId w:val="0"/>
  </w:num>
  <w:num w:numId="4" w16cid:durableId="1329748001">
    <w:abstractNumId w:val="1"/>
  </w:num>
  <w:num w:numId="5" w16cid:durableId="1501502599">
    <w:abstractNumId w:val="6"/>
  </w:num>
  <w:num w:numId="6" w16cid:durableId="2057972871">
    <w:abstractNumId w:val="8"/>
  </w:num>
  <w:num w:numId="7" w16cid:durableId="72700522">
    <w:abstractNumId w:val="5"/>
  </w:num>
  <w:num w:numId="8" w16cid:durableId="776406563">
    <w:abstractNumId w:val="3"/>
  </w:num>
  <w:num w:numId="9" w16cid:durableId="1565215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21D95"/>
    <w:rsid w:val="0007371E"/>
    <w:rsid w:val="000C492A"/>
    <w:rsid w:val="000E11B1"/>
    <w:rsid w:val="001071C3"/>
    <w:rsid w:val="00133D83"/>
    <w:rsid w:val="00145B1E"/>
    <w:rsid w:val="00155255"/>
    <w:rsid w:val="001A0B87"/>
    <w:rsid w:val="001D7DC5"/>
    <w:rsid w:val="001F12B5"/>
    <w:rsid w:val="002551AC"/>
    <w:rsid w:val="002656CC"/>
    <w:rsid w:val="002721AE"/>
    <w:rsid w:val="00277B20"/>
    <w:rsid w:val="002832A2"/>
    <w:rsid w:val="0028710D"/>
    <w:rsid w:val="0029161F"/>
    <w:rsid w:val="002A6FDA"/>
    <w:rsid w:val="002B4FE6"/>
    <w:rsid w:val="002C7FF3"/>
    <w:rsid w:val="002D22D0"/>
    <w:rsid w:val="0032374D"/>
    <w:rsid w:val="00325785"/>
    <w:rsid w:val="00327684"/>
    <w:rsid w:val="00330E4D"/>
    <w:rsid w:val="00335CE0"/>
    <w:rsid w:val="00361221"/>
    <w:rsid w:val="00384904"/>
    <w:rsid w:val="003B2F07"/>
    <w:rsid w:val="003B4E75"/>
    <w:rsid w:val="003E71E1"/>
    <w:rsid w:val="003F4E3A"/>
    <w:rsid w:val="003F7B00"/>
    <w:rsid w:val="00403198"/>
    <w:rsid w:val="004266D5"/>
    <w:rsid w:val="00434BC7"/>
    <w:rsid w:val="0043788C"/>
    <w:rsid w:val="00462B8E"/>
    <w:rsid w:val="00476A2F"/>
    <w:rsid w:val="004A7A25"/>
    <w:rsid w:val="004D42BB"/>
    <w:rsid w:val="004E067B"/>
    <w:rsid w:val="0052549A"/>
    <w:rsid w:val="00527B5C"/>
    <w:rsid w:val="00534B88"/>
    <w:rsid w:val="0053679B"/>
    <w:rsid w:val="00537CDF"/>
    <w:rsid w:val="005617BE"/>
    <w:rsid w:val="005A2190"/>
    <w:rsid w:val="005A6D89"/>
    <w:rsid w:val="005D518F"/>
    <w:rsid w:val="0063035A"/>
    <w:rsid w:val="00635E3B"/>
    <w:rsid w:val="00643B68"/>
    <w:rsid w:val="00660843"/>
    <w:rsid w:val="00664239"/>
    <w:rsid w:val="00682102"/>
    <w:rsid w:val="00690169"/>
    <w:rsid w:val="006958E7"/>
    <w:rsid w:val="006F4C82"/>
    <w:rsid w:val="007C1DBF"/>
    <w:rsid w:val="007D6277"/>
    <w:rsid w:val="007E79D8"/>
    <w:rsid w:val="008013ED"/>
    <w:rsid w:val="00802042"/>
    <w:rsid w:val="008309C6"/>
    <w:rsid w:val="00842848"/>
    <w:rsid w:val="00857CFB"/>
    <w:rsid w:val="008922D8"/>
    <w:rsid w:val="00893A8E"/>
    <w:rsid w:val="008C0503"/>
    <w:rsid w:val="008D160A"/>
    <w:rsid w:val="008D414E"/>
    <w:rsid w:val="008D457E"/>
    <w:rsid w:val="008E589B"/>
    <w:rsid w:val="00927B59"/>
    <w:rsid w:val="00956DA9"/>
    <w:rsid w:val="009C2AE3"/>
    <w:rsid w:val="009F19E3"/>
    <w:rsid w:val="009F4FEA"/>
    <w:rsid w:val="00A47492"/>
    <w:rsid w:val="00A84689"/>
    <w:rsid w:val="00A91EEF"/>
    <w:rsid w:val="00AA44D2"/>
    <w:rsid w:val="00AC350B"/>
    <w:rsid w:val="00AF26B6"/>
    <w:rsid w:val="00AF3D07"/>
    <w:rsid w:val="00AF485F"/>
    <w:rsid w:val="00B04496"/>
    <w:rsid w:val="00B1646F"/>
    <w:rsid w:val="00B17A7B"/>
    <w:rsid w:val="00B22FF1"/>
    <w:rsid w:val="00B36BC4"/>
    <w:rsid w:val="00B400E0"/>
    <w:rsid w:val="00B5311F"/>
    <w:rsid w:val="00B6236C"/>
    <w:rsid w:val="00B67003"/>
    <w:rsid w:val="00B71B00"/>
    <w:rsid w:val="00BD1CC6"/>
    <w:rsid w:val="00BD4DE6"/>
    <w:rsid w:val="00C037DF"/>
    <w:rsid w:val="00C12E6B"/>
    <w:rsid w:val="00C14D1B"/>
    <w:rsid w:val="00C6291B"/>
    <w:rsid w:val="00C72D84"/>
    <w:rsid w:val="00C94BEB"/>
    <w:rsid w:val="00CA4CCB"/>
    <w:rsid w:val="00CA6963"/>
    <w:rsid w:val="00CF747E"/>
    <w:rsid w:val="00D1263A"/>
    <w:rsid w:val="00D715EB"/>
    <w:rsid w:val="00DA675F"/>
    <w:rsid w:val="00DB7394"/>
    <w:rsid w:val="00DD071F"/>
    <w:rsid w:val="00DF07D0"/>
    <w:rsid w:val="00E441EC"/>
    <w:rsid w:val="00E77A1F"/>
    <w:rsid w:val="00ED0E81"/>
    <w:rsid w:val="00ED4973"/>
    <w:rsid w:val="00EE29FF"/>
    <w:rsid w:val="00F01094"/>
    <w:rsid w:val="00F15879"/>
    <w:rsid w:val="00F24950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E9DB45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330E4D"/>
    <w:rPr>
      <w:rFonts w:ascii="Arial" w:hAnsi="Arial"/>
      <w:b/>
      <w:sz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3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29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Nguyen Kiem Manh</cp:lastModifiedBy>
  <cp:revision>32</cp:revision>
  <cp:lastPrinted>2026-06-09T13:09:00Z</cp:lastPrinted>
  <dcterms:created xsi:type="dcterms:W3CDTF">2026-06-09T09:59:00Z</dcterms:created>
  <dcterms:modified xsi:type="dcterms:W3CDTF">2026-09-24T19:24:00Z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